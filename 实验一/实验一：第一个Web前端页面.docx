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宋体" w:hAnsi="宋体"/>
          <w:b/>
          <w:sz w:val="44"/>
          <w:szCs w:val="44"/>
        </w:rPr>
      </w:pPr>
      <w:r>
        <w:rPr>
          <w:rFonts w:hint="eastAsia" w:ascii="宋体" w:hAnsi="宋体"/>
          <w:b/>
          <w:sz w:val="44"/>
          <w:szCs w:val="44"/>
        </w:rPr>
        <w:t>实验一</w:t>
      </w:r>
      <w:r>
        <w:rPr>
          <w:rFonts w:ascii="宋体" w:hAnsi="宋体"/>
          <w:b/>
          <w:sz w:val="44"/>
          <w:szCs w:val="44"/>
        </w:rPr>
        <w:t xml:space="preserve">  </w:t>
      </w:r>
      <w:r>
        <w:rPr>
          <w:rFonts w:hint="eastAsia" w:ascii="宋体" w:hAnsi="宋体"/>
          <w:b/>
          <w:sz w:val="44"/>
          <w:szCs w:val="44"/>
        </w:rPr>
        <w:t>第一个Web应用</w:t>
      </w:r>
    </w:p>
    <w:p>
      <w:pPr>
        <w:pStyle w:val="2"/>
      </w:pPr>
      <w:r>
        <w:rPr>
          <w:rFonts w:hint="eastAsia"/>
        </w:rPr>
        <w:t>实验目的</w:t>
      </w:r>
      <w:r>
        <w:t xml:space="preserve"> </w:t>
      </w:r>
    </w:p>
    <w:p>
      <w:pPr>
        <w:pStyle w:val="41"/>
        <w:numPr>
          <w:ilvl w:val="0"/>
          <w:numId w:val="2"/>
        </w:numPr>
        <w:tabs>
          <w:tab w:val="left" w:pos="900"/>
          <w:tab w:val="clear" w:pos="593"/>
        </w:tabs>
        <w:ind w:left="900" w:hanging="360" w:firstLineChars="0"/>
      </w:pPr>
      <w:r>
        <w:rPr>
          <w:rFonts w:hint="eastAsia"/>
        </w:rPr>
        <w:t>了解学习HTML的基础知识，包括基础元素，标签，属性，嵌套HTML架构等；</w:t>
      </w:r>
    </w:p>
    <w:p>
      <w:pPr>
        <w:pStyle w:val="41"/>
        <w:numPr>
          <w:ilvl w:val="0"/>
          <w:numId w:val="2"/>
        </w:numPr>
        <w:tabs>
          <w:tab w:val="left" w:pos="900"/>
          <w:tab w:val="clear" w:pos="593"/>
        </w:tabs>
        <w:ind w:left="900" w:hanging="360" w:firstLineChars="0"/>
      </w:pPr>
      <w:r>
        <w:rPr>
          <w:rFonts w:hint="eastAsia"/>
        </w:rPr>
        <w:t>学习使用CSS控制HTML页面的样式，包括不同选择器的使用及使用@media来适配不同设备等；</w:t>
      </w:r>
    </w:p>
    <w:p>
      <w:pPr>
        <w:pStyle w:val="41"/>
        <w:numPr>
          <w:ilvl w:val="0"/>
          <w:numId w:val="2"/>
        </w:numPr>
        <w:tabs>
          <w:tab w:val="left" w:pos="900"/>
          <w:tab w:val="clear" w:pos="593"/>
        </w:tabs>
        <w:ind w:left="900" w:hanging="360" w:firstLineChars="0"/>
      </w:pPr>
      <w:r>
        <w:rPr>
          <w:rFonts w:hint="eastAsia"/>
        </w:rPr>
        <w:t>了解学习JavaScript的基础知识，包括变量，算术运算符，比较运算符，函数，逻辑控制，对象等，并使用JavaScript给HTML添加事件，如警告，点击等。</w:t>
      </w:r>
    </w:p>
    <w:p>
      <w:pPr>
        <w:pStyle w:val="41"/>
        <w:numPr>
          <w:ilvl w:val="0"/>
          <w:numId w:val="2"/>
        </w:numPr>
        <w:tabs>
          <w:tab w:val="left" w:pos="900"/>
          <w:tab w:val="clear" w:pos="593"/>
        </w:tabs>
        <w:ind w:left="900" w:hanging="360" w:firstLineChars="0"/>
      </w:pPr>
      <w:r>
        <w:rPr>
          <w:rFonts w:hint="eastAsia"/>
        </w:rPr>
        <w:t>学习使用bootstrap前端框架编写美观易用的前端页面。</w:t>
      </w:r>
    </w:p>
    <w:p>
      <w:pPr>
        <w:pStyle w:val="2"/>
      </w:pPr>
      <w:r>
        <w:rPr>
          <w:rFonts w:hint="eastAsia"/>
        </w:rPr>
        <w:t>实验内容</w:t>
      </w:r>
      <w:r>
        <w:t xml:space="preserve"> </w:t>
      </w:r>
    </w:p>
    <w:p>
      <w:pPr>
        <w:pStyle w:val="41"/>
        <w:numPr>
          <w:ilvl w:val="0"/>
          <w:numId w:val="3"/>
        </w:numPr>
        <w:tabs>
          <w:tab w:val="left" w:pos="720"/>
          <w:tab w:val="clear" w:pos="593"/>
        </w:tabs>
        <w:ind w:left="720" w:hanging="360" w:firstLineChars="0"/>
      </w:pPr>
      <w:r>
        <w:rPr>
          <w:rFonts w:hint="eastAsia"/>
        </w:rPr>
        <w:t>建立开发环境：Visual</w:t>
      </w:r>
      <w:r>
        <w:t xml:space="preserve"> </w:t>
      </w:r>
      <w:r>
        <w:rPr>
          <w:rFonts w:hint="eastAsia"/>
        </w:rPr>
        <w:t>Studio</w:t>
      </w:r>
      <w:r>
        <w:t xml:space="preserve"> </w:t>
      </w:r>
      <w:r>
        <w:rPr>
          <w:rFonts w:hint="eastAsia"/>
        </w:rPr>
        <w:t>Code（VS</w:t>
      </w:r>
      <w:r>
        <w:t xml:space="preserve"> </w:t>
      </w:r>
      <w:r>
        <w:rPr>
          <w:rFonts w:hint="eastAsia"/>
        </w:rPr>
        <w:t>Code）</w:t>
      </w:r>
      <w:r>
        <w:t xml:space="preserve">+ </w:t>
      </w:r>
      <w:r>
        <w:rPr>
          <w:rFonts w:hint="eastAsia"/>
        </w:rPr>
        <w:t>Microsoft</w:t>
      </w:r>
      <w:r>
        <w:t xml:space="preserve"> </w:t>
      </w:r>
      <w:r>
        <w:rPr>
          <w:rFonts w:hint="eastAsia"/>
        </w:rPr>
        <w:t>Edge浏览器；</w:t>
      </w:r>
    </w:p>
    <w:p>
      <w:pPr>
        <w:pStyle w:val="41"/>
        <w:numPr>
          <w:ilvl w:val="0"/>
          <w:numId w:val="3"/>
        </w:numPr>
        <w:tabs>
          <w:tab w:val="left" w:pos="720"/>
          <w:tab w:val="clear" w:pos="593"/>
        </w:tabs>
        <w:ind w:left="720" w:hanging="360" w:firstLineChars="0"/>
      </w:pPr>
      <w:r>
        <w:rPr>
          <w:rFonts w:hint="eastAsia"/>
        </w:rPr>
        <w:t>开发一个只有一个HTML元素的个人页面；</w:t>
      </w:r>
    </w:p>
    <w:p>
      <w:pPr>
        <w:pStyle w:val="41"/>
        <w:numPr>
          <w:ilvl w:val="0"/>
          <w:numId w:val="3"/>
        </w:numPr>
        <w:tabs>
          <w:tab w:val="left" w:pos="720"/>
          <w:tab w:val="clear" w:pos="593"/>
        </w:tabs>
        <w:ind w:left="720" w:hanging="360" w:firstLineChars="0"/>
      </w:pPr>
      <w:r>
        <w:rPr>
          <w:rFonts w:hint="eastAsia"/>
        </w:rPr>
        <w:t>开发一个具有CSS样式的个人页面；</w:t>
      </w:r>
    </w:p>
    <w:p>
      <w:pPr>
        <w:pStyle w:val="41"/>
        <w:numPr>
          <w:ilvl w:val="0"/>
          <w:numId w:val="3"/>
        </w:numPr>
        <w:tabs>
          <w:tab w:val="left" w:pos="720"/>
          <w:tab w:val="clear" w:pos="593"/>
        </w:tabs>
        <w:ind w:left="720" w:hanging="360" w:firstLineChars="0"/>
      </w:pPr>
      <w:r>
        <w:rPr>
          <w:rFonts w:hint="eastAsia"/>
        </w:rPr>
        <w:t>开发一个具有JavaScript事件的个人页面；</w:t>
      </w:r>
    </w:p>
    <w:p>
      <w:pPr>
        <w:pStyle w:val="41"/>
        <w:numPr>
          <w:ilvl w:val="0"/>
          <w:numId w:val="3"/>
        </w:numPr>
        <w:tabs>
          <w:tab w:val="left" w:pos="720"/>
          <w:tab w:val="clear" w:pos="593"/>
        </w:tabs>
        <w:ind w:left="720" w:hanging="360" w:firstLineChars="0"/>
      </w:pPr>
      <w:r>
        <w:rPr>
          <w:rFonts w:hint="eastAsia"/>
        </w:rPr>
        <w:t>开发一个使用bootstrap前端框架的个人页面。</w:t>
      </w:r>
    </w:p>
    <w:p>
      <w:pPr>
        <w:pStyle w:val="2"/>
      </w:pPr>
      <w:r>
        <w:rPr>
          <w:rFonts w:hint="eastAsia"/>
        </w:rPr>
        <w:t>实验仪器、设备</w:t>
      </w:r>
      <w:r>
        <w:t xml:space="preserve"> </w:t>
      </w:r>
    </w:p>
    <w:p>
      <w:pPr>
        <w:numPr>
          <w:ilvl w:val="0"/>
          <w:numId w:val="4"/>
        </w:numPr>
        <w:spacing w:line="360" w:lineRule="auto"/>
        <w:jc w:val="both"/>
        <w:rPr>
          <w:sz w:val="24"/>
        </w:rPr>
      </w:pPr>
      <w:r>
        <w:rPr>
          <w:rFonts w:hint="eastAsia"/>
          <w:sz w:val="24"/>
        </w:rPr>
        <w:t>PC机最低配置：2G Hz以上CPU；1G以上内存；1G自由硬盘空间；</w:t>
      </w:r>
    </w:p>
    <w:p>
      <w:pPr>
        <w:numPr>
          <w:ilvl w:val="0"/>
          <w:numId w:val="4"/>
        </w:numPr>
        <w:spacing w:line="360" w:lineRule="auto"/>
        <w:jc w:val="both"/>
        <w:rPr>
          <w:sz w:val="24"/>
        </w:rPr>
      </w:pPr>
      <w:r>
        <w:rPr>
          <w:sz w:val="24"/>
        </w:rPr>
        <w:t>Visual Studio Code</w:t>
      </w:r>
      <w:r>
        <w:rPr>
          <w:rFonts w:hint="eastAsia"/>
          <w:sz w:val="24"/>
        </w:rPr>
        <w:t>；</w:t>
      </w:r>
    </w:p>
    <w:p>
      <w:pPr>
        <w:numPr>
          <w:ilvl w:val="0"/>
          <w:numId w:val="4"/>
        </w:numPr>
        <w:spacing w:line="360" w:lineRule="auto"/>
        <w:jc w:val="both"/>
        <w:rPr>
          <w:sz w:val="24"/>
        </w:rPr>
      </w:pPr>
      <w:r>
        <w:rPr>
          <w:rFonts w:hint="eastAsia"/>
          <w:sz w:val="24"/>
        </w:rPr>
        <w:t>Edge浏览器。</w:t>
      </w:r>
    </w:p>
    <w:p>
      <w:pPr>
        <w:pStyle w:val="2"/>
      </w:pPr>
      <w:r>
        <w:rPr>
          <w:rFonts w:hint="eastAsia"/>
        </w:rPr>
        <w:t>实验原理</w:t>
      </w:r>
      <w:r>
        <w:t xml:space="preserve"> </w:t>
      </w:r>
    </w:p>
    <w:p>
      <w:pPr>
        <w:numPr>
          <w:ilvl w:val="0"/>
          <w:numId w:val="5"/>
        </w:numPr>
        <w:spacing w:line="360" w:lineRule="auto"/>
        <w:jc w:val="both"/>
        <w:rPr>
          <w:sz w:val="24"/>
        </w:rPr>
      </w:pPr>
      <w:r>
        <w:rPr>
          <w:rFonts w:hint="eastAsia"/>
          <w:sz w:val="24"/>
        </w:rPr>
        <w:t>HTML，CSS，JavaScript；</w:t>
      </w:r>
    </w:p>
    <w:p>
      <w:pPr>
        <w:numPr>
          <w:ilvl w:val="0"/>
          <w:numId w:val="5"/>
        </w:numPr>
        <w:spacing w:line="360" w:lineRule="auto"/>
        <w:jc w:val="both"/>
        <w:rPr>
          <w:sz w:val="24"/>
        </w:rPr>
      </w:pPr>
      <w:r>
        <w:rPr>
          <w:rFonts w:hint="eastAsia"/>
          <w:sz w:val="24"/>
        </w:rPr>
        <w:t>前端框架Bootstrap。</w:t>
      </w:r>
    </w:p>
    <w:p>
      <w:pPr>
        <w:pStyle w:val="2"/>
      </w:pPr>
      <w:r>
        <w:rPr>
          <w:rFonts w:hint="eastAsia"/>
        </w:rPr>
        <w:t>实验步骤</w:t>
      </w:r>
      <w:r>
        <w:t xml:space="preserve"> </w:t>
      </w:r>
    </w:p>
    <w:p>
      <w:pPr>
        <w:pStyle w:val="3"/>
      </w:pPr>
      <w:r>
        <w:rPr>
          <w:rFonts w:hint="eastAsia"/>
        </w:rPr>
        <w:t>建立开发环境</w:t>
      </w:r>
    </w:p>
    <w:p>
      <w:pPr>
        <w:pStyle w:val="4"/>
        <w:numPr>
          <w:ilvl w:val="0"/>
          <w:numId w:val="0"/>
        </w:numPr>
      </w:pPr>
      <w:r>
        <w:rPr>
          <w:rFonts w:hint="eastAsia"/>
        </w:rPr>
        <w:t>安装VS</w:t>
      </w:r>
      <w:r>
        <w:t xml:space="preserve"> </w:t>
      </w:r>
      <w:r>
        <w:rPr>
          <w:rFonts w:hint="eastAsia"/>
        </w:rPr>
        <w:t>Code</w:t>
      </w:r>
    </w:p>
    <w:p>
      <w:pPr>
        <w:numPr>
          <w:ilvl w:val="0"/>
          <w:numId w:val="6"/>
        </w:numPr>
        <w:spacing w:line="360" w:lineRule="auto"/>
        <w:ind w:left="754"/>
        <w:rPr>
          <w:sz w:val="24"/>
        </w:rPr>
      </w:pPr>
      <w:r>
        <w:rPr>
          <w:rFonts w:hint="eastAsia"/>
          <w:sz w:val="24"/>
        </w:rPr>
        <w:t>从下面网址下载V</w:t>
      </w:r>
      <w:r>
        <w:rPr>
          <w:sz w:val="24"/>
        </w:rPr>
        <w:t>SCode</w:t>
      </w:r>
      <w:r>
        <w:rPr>
          <w:rFonts w:hint="eastAsia"/>
          <w:sz w:val="24"/>
        </w:rPr>
        <w:t>安装包，下载地址：</w:t>
      </w:r>
      <w:r>
        <w:rPr>
          <w:sz w:val="24"/>
        </w:rPr>
        <w:fldChar w:fldCharType="begin"/>
      </w:r>
      <w:r>
        <w:rPr>
          <w:sz w:val="24"/>
        </w:rPr>
        <w:instrText xml:space="preserve"> HYPERLINK "https://vscode.cdn.azure.cn/stable/e7d7e9a9348e6a8cc8c03f877d39cb72e5dfb1ff/VSCodeUserSetup-x64-1.60.0.exe" </w:instrText>
      </w:r>
      <w:r>
        <w:rPr>
          <w:sz w:val="24"/>
        </w:rPr>
        <w:fldChar w:fldCharType="separate"/>
      </w:r>
      <w:r>
        <w:rPr>
          <w:sz w:val="24"/>
        </w:rPr>
        <w:t>https://</w:t>
      </w:r>
      <w:r>
        <w:t>vscode.cdn.azure.cn</w:t>
      </w:r>
      <w:r>
        <w:rPr>
          <w:sz w:val="24"/>
        </w:rPr>
        <w:t>/stable/e7d7e9a9348e6a8cc8c03f877d39cb72e5dfb1ff/VSCodeUserSetup-x64-1.60.0.exe</w:t>
      </w:r>
      <w:r>
        <w:rPr>
          <w:sz w:val="24"/>
        </w:rPr>
        <w:fldChar w:fldCharType="end"/>
      </w:r>
      <w:r>
        <w:rPr>
          <w:rFonts w:hint="eastAsia"/>
          <w:sz w:val="24"/>
        </w:rPr>
        <w:t>。下载完成后，双击该文件，进行安装，注意勾选创建桌面快捷方式。</w:t>
      </w:r>
    </w:p>
    <w:p>
      <w:pPr>
        <w:ind w:left="360"/>
        <w:rPr>
          <w:sz w:val="24"/>
        </w:rPr>
      </w:pPr>
      <w:r>
        <w:rPr>
          <w:rFonts w:hint="eastAsia"/>
          <w:sz w:val="24"/>
        </w:rPr>
        <w:drawing>
          <wp:inline distT="0" distB="0" distL="0" distR="0">
            <wp:extent cx="4724400" cy="3594100"/>
            <wp:effectExtent l="0" t="0" r="0" b="0"/>
            <wp:docPr id="24" name="图片 2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, 文本, 应用程序, 电子邮件&#10;&#10;描述已自动生成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numPr>
          <w:ilvl w:val="0"/>
          <w:numId w:val="6"/>
        </w:numPr>
        <w:tabs>
          <w:tab w:val="left" w:pos="720"/>
        </w:tabs>
        <w:ind w:left="720" w:hanging="360" w:firstLineChars="0"/>
      </w:pPr>
      <w:r>
        <w:rPr>
          <w:rFonts w:hint="eastAsia"/>
        </w:rPr>
        <w:t>首次打开VSCode软件，点击右下角提示安装简体中文语言包，安装后重启系统语言VSCode语言将变为简体中文。</w:t>
      </w:r>
    </w:p>
    <w:p>
      <w:pPr>
        <w:pStyle w:val="41"/>
        <w:numPr>
          <w:ilvl w:val="0"/>
          <w:numId w:val="6"/>
        </w:numPr>
        <w:tabs>
          <w:tab w:val="left" w:pos="720"/>
        </w:tabs>
        <w:ind w:left="720" w:hanging="360" w:firstLineChars="0"/>
      </w:pPr>
      <w:r>
        <w:rPr>
          <w:rFonts w:hint="eastAsia"/>
        </w:rPr>
        <w:t>选择自己喜欢的配色</w: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1417955</wp:posOffset>
                </wp:positionH>
                <wp:positionV relativeFrom="paragraph">
                  <wp:posOffset>3108960</wp:posOffset>
                </wp:positionV>
                <wp:extent cx="1482725" cy="346075"/>
                <wp:effectExtent l="0" t="0" r="3175" b="0"/>
                <wp:wrapNone/>
                <wp:docPr id="22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482725" cy="34607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val 10" o:spid="_x0000_s1026" o:spt="3" type="#_x0000_t3" style="position:absolute;left:0pt;margin-left:111.65pt;margin-top:244.8pt;height:27.25pt;width:116.75pt;z-index:251659264;mso-width-relative:page;mso-height-relative:page;" filled="f" stroked="t" coordsize="21600,21600" o:gfxdata="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PAj+VDbAAAACwEAAA8AAAAAAAAAAQAgAAAAIgAA&#10;AGRycy9kb3ducmV2LnhtbFBLAQIUABQAAAAIAIdO4kDrimUdBQIAAAwEAAAOAAAAAAAAAAEAIAAA&#10;ACoBAABkcnMvZTJvRG9jLnhtbFBLBQYAAAAABgAGAFkBAAChBQAAAAA=&#10;">
                <v:fill on="f" focussize="0,0"/>
                <v:stroke color="#FF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w:t>，开始使用！</w:t>
      </w:r>
    </w:p>
    <w:p>
      <w:pPr>
        <w:pStyle w:val="3"/>
      </w:pPr>
      <w:r>
        <w:rPr>
          <w:rFonts w:hint="eastAsia"/>
        </w:rPr>
        <w:t>开发自己第一个Web项目</w:t>
      </w:r>
    </w:p>
    <w:p>
      <w:pPr>
        <w:pStyle w:val="4"/>
      </w:pPr>
      <w:r>
        <w:rPr>
          <w:rFonts w:hint="eastAsia"/>
        </w:rPr>
        <w:t>新建一个HTML页面</w:t>
      </w:r>
    </w:p>
    <w:p>
      <w:pPr>
        <w:pStyle w:val="41"/>
        <w:numPr>
          <w:ilvl w:val="0"/>
          <w:numId w:val="7"/>
        </w:numPr>
        <w:tabs>
          <w:tab w:val="left" w:pos="900"/>
          <w:tab w:val="clear" w:pos="593"/>
        </w:tabs>
        <w:ind w:left="900" w:firstLineChars="0"/>
      </w:pPr>
      <w:r>
        <w:rPr>
          <w:rFonts w:hint="eastAsia"/>
        </w:rPr>
        <w:t>首先在电脑上创建一个名为ex</w:t>
      </w:r>
      <w:r>
        <w:t>1</w:t>
      </w:r>
      <w:r>
        <w:rPr>
          <w:rFonts w:hint="eastAsia"/>
        </w:rPr>
        <w:t>的文件夹，再用VSCode打开刚创建好的文件夹，点击VSCode菜单栏文件</w:t>
      </w:r>
      <w:r>
        <w:t>-</w:t>
      </w:r>
      <w:r>
        <w:rPr>
          <w:rFonts w:hint="eastAsia"/>
        </w:rPr>
        <w:t>》打开文件夹。</w:t>
      </w:r>
    </w:p>
    <w:p>
      <w:pPr>
        <w:pStyle w:val="41"/>
        <w:numPr>
          <w:ilvl w:val="0"/>
          <w:numId w:val="7"/>
        </w:numPr>
        <w:tabs>
          <w:tab w:val="left" w:pos="900"/>
          <w:tab w:val="clear" w:pos="593"/>
        </w:tabs>
        <w:ind w:left="900" w:firstLineChars="0"/>
      </w:pPr>
      <w:r>
        <w:rPr>
          <w:rFonts w:hint="eastAsia"/>
        </w:rPr>
        <w:t>在左侧菜单栏选择ex</w:t>
      </w:r>
      <w:r>
        <w:t>1</w:t>
      </w:r>
      <w:r>
        <w:rPr>
          <w:rFonts w:hint="eastAsia"/>
        </w:rPr>
        <w:t>文件夹，新建文件home</w:t>
      </w:r>
      <w:r>
        <w:t>.html,</w:t>
      </w:r>
      <w:r>
        <w:rPr>
          <w:rFonts w:hint="eastAsia"/>
        </w:rPr>
        <w:t>如下图：</w:t>
      </w:r>
    </w:p>
    <w:p>
      <w:pPr>
        <w:pStyle w:val="41"/>
        <w:ind w:left="503" w:firstLine="0" w:firstLineChars="0"/>
      </w:pPr>
      <w:r>
        <w:rPr>
          <w:rFonts w:hint="eastAsia"/>
        </w:rPr>
        <w:drawing>
          <wp:inline distT="0" distB="0" distL="0" distR="0">
            <wp:extent cx="5278120" cy="3133725"/>
            <wp:effectExtent l="0" t="0" r="0" b="0"/>
            <wp:docPr id="25" name="图片 25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电脑萤幕的截图&#10;&#10;描述已自动生成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numPr>
          <w:ilvl w:val="0"/>
          <w:numId w:val="7"/>
        </w:numPr>
        <w:tabs>
          <w:tab w:val="left" w:pos="900"/>
          <w:tab w:val="clear" w:pos="593"/>
        </w:tabs>
        <w:ind w:left="900" w:firstLineChars="0"/>
      </w:pPr>
      <w:r>
        <w:rPr>
          <w:rFonts w:hint="eastAsia"/>
        </w:rPr>
        <w:t>点击home</w:t>
      </w:r>
      <w:r>
        <w:t>.html</w:t>
      </w:r>
      <w:r>
        <w:rPr>
          <w:rFonts w:hint="eastAsia"/>
        </w:rPr>
        <w:t>开始编辑，完成。</w:t>
      </w:r>
    </w:p>
    <w:p>
      <w:pPr>
        <w:pStyle w:val="4"/>
      </w:pPr>
      <w:r>
        <w:rPr>
          <w:rFonts w:hint="eastAsia"/>
        </w:rPr>
        <w:t>了解HTML基本元素</w:t>
      </w:r>
    </w:p>
    <w:p>
      <w:pPr>
        <w:numPr>
          <w:ilvl w:val="0"/>
          <w:numId w:val="8"/>
        </w:numPr>
        <w:spacing w:line="460" w:lineRule="exact"/>
        <w:jc w:val="both"/>
        <w:rPr>
          <w:rFonts w:ascii="宋体" w:hAnsi="宋体"/>
          <w:sz w:val="24"/>
          <w:szCs w:val="24"/>
        </w:rPr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322580</wp:posOffset>
                </wp:positionH>
                <wp:positionV relativeFrom="paragraph">
                  <wp:posOffset>377825</wp:posOffset>
                </wp:positionV>
                <wp:extent cx="4942205" cy="1828800"/>
                <wp:effectExtent l="0" t="0" r="10795" b="16510"/>
                <wp:wrapSquare wrapText="bothSides"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2205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ind w:left="505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&lt;!DOCTYPE html&gt;</w:t>
                            </w:r>
                          </w:p>
                          <w:p>
                            <w:pPr>
                              <w:ind w:left="505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&lt;html&gt;</w:t>
                            </w:r>
                          </w:p>
                          <w:p>
                            <w:pPr>
                              <w:ind w:left="505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&lt;head&gt;</w:t>
                            </w:r>
                          </w:p>
                          <w:p>
                            <w:pPr>
                              <w:ind w:left="505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&lt;title&gt;First webpage&lt;/title&gt;</w:t>
                            </w:r>
                          </w:p>
                          <w:p>
                            <w:pPr>
                              <w:ind w:left="505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&lt;/head&gt;</w:t>
                            </w:r>
                          </w:p>
                          <w:p>
                            <w:pPr>
                              <w:ind w:left="505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&lt;body&gt;</w:t>
                            </w:r>
                          </w:p>
                          <w:p>
                            <w:pPr>
                              <w:ind w:left="505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&lt;h1&gt;Hello World&lt;/h1&gt;</w:t>
                            </w:r>
                          </w:p>
                          <w:p>
                            <w:pPr>
                              <w:ind w:left="505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&lt;/body&gt;</w:t>
                            </w:r>
                          </w:p>
                          <w:p>
                            <w:pPr>
                              <w:ind w:left="505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.4pt;margin-top:29.75pt;height:144pt;width:389.15pt;mso-wrap-distance-bottom:0pt;mso-wrap-distance-left:9pt;mso-wrap-distance-right:9pt;mso-wrap-distance-top:0pt;z-index:251661312;mso-width-relative:page;mso-height-relative:page;" filled="f" stroked="t" coordsize="21600,21600" o:gfxdata="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CNGbi12QAAAAkB&#10;AAAPAAAAAAAAAAEAIAAAACIAAABkcnMvZG93bnJldi54bWxQSwECFAAUAAAACACHTuJAw7VVu1MC&#10;AACPBAAADgAAAAAAAAABACAAAAAoAQAAZHJzL2Uyb0RvYy54bWxQSwUGAAAAAAYABgBZAQAA7QUA&#10;AAAA&#10;">
                <v:fill on="f" focussize="0,0"/>
                <v:stroke weight="0.5pt" color="#000000" joinstyle="round"/>
                <v:imagedata o:title=""/>
                <o:lock v:ext="edit" aspectratio="f"/>
                <v:textbox style="mso-fit-shape-to-text:t;">
                  <w:txbxContent>
                    <w:p>
                      <w:pPr>
                        <w:ind w:left="505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&lt;!DOCTYPE html&gt;</w:t>
                      </w:r>
                    </w:p>
                    <w:p>
                      <w:pPr>
                        <w:ind w:left="505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&lt;html&gt;</w:t>
                      </w:r>
                    </w:p>
                    <w:p>
                      <w:pPr>
                        <w:ind w:left="505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&lt;head&gt;</w:t>
                      </w:r>
                    </w:p>
                    <w:p>
                      <w:pPr>
                        <w:ind w:left="505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&lt;title&gt;First webpage&lt;/title&gt;</w:t>
                      </w:r>
                    </w:p>
                    <w:p>
                      <w:pPr>
                        <w:ind w:left="505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&lt;/head&gt;</w:t>
                      </w:r>
                    </w:p>
                    <w:p>
                      <w:pPr>
                        <w:ind w:left="505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&lt;body&gt;</w:t>
                      </w:r>
                    </w:p>
                    <w:p>
                      <w:pPr>
                        <w:ind w:left="505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&lt;h1&gt;Hello World&lt;/h1&gt;</w:t>
                      </w:r>
                    </w:p>
                    <w:p>
                      <w:pPr>
                        <w:ind w:left="505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&lt;/body&gt;</w:t>
                      </w:r>
                    </w:p>
                    <w:p>
                      <w:pPr>
                        <w:ind w:left="505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&lt;/html&gt;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 w:ascii="宋体" w:hAnsi="宋体"/>
          <w:sz w:val="24"/>
          <w:szCs w:val="24"/>
        </w:rPr>
        <w:t>编写home</w:t>
      </w:r>
      <w:r>
        <w:rPr>
          <w:rFonts w:ascii="宋体" w:hAnsi="宋体"/>
          <w:sz w:val="24"/>
          <w:szCs w:val="24"/>
        </w:rPr>
        <w:t>.html</w:t>
      </w:r>
      <w:r>
        <w:rPr>
          <w:rFonts w:hint="eastAsia" w:ascii="宋体" w:hAnsi="宋体"/>
          <w:sz w:val="24"/>
          <w:szCs w:val="24"/>
        </w:rPr>
        <w:t>，将以下代码粘贴到home</w:t>
      </w:r>
      <w:r>
        <w:rPr>
          <w:rFonts w:ascii="宋体" w:hAnsi="宋体"/>
          <w:sz w:val="24"/>
          <w:szCs w:val="24"/>
        </w:rPr>
        <w:t>.html</w:t>
      </w:r>
      <w:r>
        <w:rPr>
          <w:rFonts w:hint="eastAsia" w:ascii="宋体" w:hAnsi="宋体"/>
          <w:sz w:val="24"/>
          <w:szCs w:val="24"/>
        </w:rPr>
        <w:t>中；</w:t>
      </w:r>
    </w:p>
    <w:p>
      <w:pPr>
        <w:numPr>
          <w:ilvl w:val="0"/>
          <w:numId w:val="8"/>
        </w:numPr>
        <w:spacing w:line="460" w:lineRule="exact"/>
        <w:jc w:val="both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222250</wp:posOffset>
            </wp:positionH>
            <wp:positionV relativeFrom="paragraph">
              <wp:posOffset>377825</wp:posOffset>
            </wp:positionV>
            <wp:extent cx="5278120" cy="3133725"/>
            <wp:effectExtent l="0" t="0" r="5080" b="3175"/>
            <wp:wrapSquare wrapText="bothSides"/>
            <wp:docPr id="27" name="图片 2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  <w:sz w:val="24"/>
          <w:szCs w:val="24"/>
        </w:rPr>
        <w:t>在ex</w:t>
      </w:r>
      <w:r>
        <w:rPr>
          <w:rFonts w:ascii="宋体" w:hAnsi="宋体"/>
          <w:sz w:val="24"/>
          <w:szCs w:val="24"/>
        </w:rPr>
        <w:t>1</w:t>
      </w:r>
      <w:r>
        <w:rPr>
          <w:rFonts w:hint="eastAsia" w:ascii="宋体" w:hAnsi="宋体"/>
          <w:sz w:val="24"/>
          <w:szCs w:val="24"/>
        </w:rPr>
        <w:t>文件夹中使用Edge浏览器打开home页面，页面效果如下：</w:t>
      </w:r>
    </w:p>
    <w:p>
      <w:pPr>
        <w:numPr>
          <w:ilvl w:val="0"/>
          <w:numId w:val="8"/>
        </w:numPr>
        <w:tabs>
          <w:tab w:val="left" w:pos="847"/>
          <w:tab w:val="clear" w:pos="510"/>
        </w:tabs>
        <w:spacing w:line="460" w:lineRule="exact"/>
        <w:ind w:left="840" w:leftChars="400"/>
        <w:jc w:val="both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在home</w:t>
      </w:r>
      <w:r>
        <w:rPr>
          <w:rFonts w:ascii="宋体" w:hAnsi="宋体"/>
          <w:sz w:val="24"/>
          <w:szCs w:val="24"/>
        </w:rPr>
        <w:t>.html</w:t>
      </w:r>
      <w:r>
        <w:rPr>
          <w:rFonts w:hint="eastAsia" w:ascii="宋体" w:hAnsi="宋体"/>
          <w:sz w:val="24"/>
          <w:szCs w:val="24"/>
        </w:rPr>
        <w:t>的</w:t>
      </w:r>
      <w:r>
        <w:rPr>
          <w:rFonts w:ascii="宋体" w:hAnsi="宋体"/>
          <w:sz w:val="24"/>
          <w:szCs w:val="24"/>
        </w:rPr>
        <w:t>&lt;body&gt;</w:t>
      </w:r>
      <w:r>
        <w:rPr>
          <w:rFonts w:hint="eastAsia" w:ascii="宋体" w:hAnsi="宋体"/>
          <w:sz w:val="24"/>
          <w:szCs w:val="24"/>
        </w:rPr>
        <w:t>中依次添加以下HTML元素，刷新浏览器页面，查看效果。</w:t>
      </w:r>
    </w:p>
    <w:p>
      <w:pPr>
        <w:pStyle w:val="44"/>
        <w:numPr>
          <w:ilvl w:val="0"/>
          <w:numId w:val="9"/>
        </w:numPr>
        <w:spacing w:line="460" w:lineRule="exact"/>
        <w:ind w:firstLineChars="0"/>
        <w:jc w:val="both"/>
        <w:rPr>
          <w:rFonts w:ascii="宋体" w:hAnsi="宋体"/>
          <w:sz w:val="24"/>
          <w:szCs w:val="24"/>
        </w:rPr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628015</wp:posOffset>
                </wp:positionH>
                <wp:positionV relativeFrom="paragraph">
                  <wp:posOffset>294640</wp:posOffset>
                </wp:positionV>
                <wp:extent cx="4942205" cy="673735"/>
                <wp:effectExtent l="0" t="0" r="10795" b="12065"/>
                <wp:wrapSquare wrapText="bothSides"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2205" cy="6737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&lt;h1&gt;This is a heading 1&lt;/h1&gt;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&lt;h2&gt;This is a heading 2&lt;/h2&gt;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&lt;h3&gt;This is a heading 3&lt;/h3&gt;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9.45pt;margin-top:23.2pt;height:53.05pt;width:389.15pt;mso-wrap-distance-bottom:0pt;mso-wrap-distance-left:9pt;mso-wrap-distance-right:9pt;mso-wrap-distance-top:0pt;z-index:251663360;mso-width-relative:page;mso-height-relative:page;" filled="f" stroked="t" coordsize="21600,21600" o:gfxdata="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CDJ2UP2gAAAAkB&#10;AAAPAAAAAAAAAAEAIAAAACIAAABkcnMvZG93bnJldi54bWxQSwECFAAUAAAACACHTuJAM2rHv1IC&#10;AACQBAAADgAAAAAAAAABACAAAAApAQAAZHJzL2Uyb0RvYy54bWxQSwUGAAAAAAYABgBZAQAA7QUA&#10;AAAA&#10;">
                <v:fill on="f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&lt;h1&gt;This is a heading 1&lt;/h1&gt;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&lt;h2&gt;This is a heading 2&lt;/h2&gt;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&lt;h3&gt;This is a heading 3&lt;/h3&gt;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 w:ascii="宋体" w:hAnsi="宋体"/>
          <w:sz w:val="24"/>
          <w:szCs w:val="24"/>
        </w:rPr>
        <w:t>标题</w:t>
      </w:r>
    </w:p>
    <w:p>
      <w:pPr>
        <w:pStyle w:val="44"/>
        <w:numPr>
          <w:ilvl w:val="0"/>
          <w:numId w:val="9"/>
        </w:numPr>
        <w:spacing w:line="460" w:lineRule="exact"/>
        <w:ind w:firstLineChars="0"/>
        <w:jc w:val="both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段落</w:t>
      </w:r>
    </w:p>
    <w:p>
      <w:pPr>
        <w:spacing w:line="460" w:lineRule="exact"/>
        <w:jc w:val="both"/>
        <w:rPr>
          <w:rFonts w:ascii="宋体" w:hAnsi="宋体"/>
          <w:sz w:val="24"/>
          <w:szCs w:val="24"/>
        </w:rPr>
      </w:pP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628015</wp:posOffset>
                </wp:positionH>
                <wp:positionV relativeFrom="paragraph">
                  <wp:posOffset>82550</wp:posOffset>
                </wp:positionV>
                <wp:extent cx="4942205" cy="514985"/>
                <wp:effectExtent l="0" t="0" r="10795" b="18415"/>
                <wp:wrapSquare wrapText="bothSides"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2205" cy="5149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&lt;</w:t>
                            </w:r>
                            <w:r>
                              <w:rPr>
                                <w:rFonts w:hint="eastAsia" w:ascii="宋体" w:hAnsi="宋体"/>
                                <w:sz w:val="24"/>
                              </w:rPr>
                              <w:t>p</w:t>
                            </w:r>
                            <w:r>
                              <w:rPr>
                                <w:rFonts w:ascii="宋体" w:hAnsi="宋体"/>
                                <w:sz w:val="24"/>
                              </w:rPr>
                              <w:t>&gt;This is the first paragraph</w:t>
                            </w:r>
                            <w:r>
                              <w:rPr>
                                <w:rFonts w:hint="eastAsia" w:ascii="宋体" w:hAnsi="宋体"/>
                                <w:sz w:val="24"/>
                              </w:rPr>
                              <w:t>&lt;</w:t>
                            </w:r>
                            <w:r>
                              <w:rPr>
                                <w:rFonts w:ascii="宋体" w:hAnsi="宋体"/>
                                <w:sz w:val="24"/>
                              </w:rPr>
                              <w:t>/</w:t>
                            </w:r>
                            <w:r>
                              <w:rPr>
                                <w:rFonts w:hint="eastAsia" w:ascii="宋体" w:hAnsi="宋体"/>
                                <w:sz w:val="24"/>
                              </w:rPr>
                              <w:t>p</w:t>
                            </w:r>
                            <w:r>
                              <w:rPr>
                                <w:rFonts w:ascii="宋体" w:hAnsi="宋体"/>
                                <w:sz w:val="24"/>
                              </w:rPr>
                              <w:t>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&lt;</w:t>
                            </w:r>
                            <w:r>
                              <w:rPr>
                                <w:rFonts w:hint="eastAsia" w:ascii="宋体" w:hAnsi="宋体"/>
                                <w:sz w:val="24"/>
                              </w:rPr>
                              <w:t>p</w:t>
                            </w:r>
                            <w:r>
                              <w:rPr>
                                <w:rFonts w:ascii="宋体" w:hAnsi="宋体"/>
                                <w:sz w:val="24"/>
                              </w:rPr>
                              <w:t>&gt;This is the second paragraph&lt;/</w:t>
                            </w:r>
                            <w:r>
                              <w:rPr>
                                <w:rFonts w:hint="eastAsia" w:ascii="宋体" w:hAnsi="宋体"/>
                                <w:sz w:val="24"/>
                              </w:rPr>
                              <w:t>p&gt;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9.45pt;margin-top:6.5pt;height:40.55pt;width:389.15pt;mso-wrap-distance-bottom:0pt;mso-wrap-distance-left:9pt;mso-wrap-distance-right:9pt;mso-wrap-distance-top:0pt;z-index:251664384;mso-width-relative:page;mso-height-relative:page;" filled="f" stroked="t" coordsize="21600,21600" o:gfxdata="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fo6ZitgAAAAIAQAA&#10;DwAAAAAAAAABACAAAAAiAAAAZHJzL2Rvd25yZXYueG1sUEsBAhQAFAAAAAgAh07iQAkmQL9SAgAA&#10;kAQAAA4AAAAAAAAAAQAgAAAAJwEAAGRycy9lMm9Eb2MueG1sUEsFBgAAAAAGAAYAWQEAAOsFAAAA&#10;AA==&#10;">
                <v:fill on="f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&lt;</w:t>
                      </w:r>
                      <w:r>
                        <w:rPr>
                          <w:rFonts w:hint="eastAsia" w:ascii="宋体" w:hAnsi="宋体"/>
                          <w:sz w:val="24"/>
                        </w:rPr>
                        <w:t>p</w:t>
                      </w:r>
                      <w:r>
                        <w:rPr>
                          <w:rFonts w:ascii="宋体" w:hAnsi="宋体"/>
                          <w:sz w:val="24"/>
                        </w:rPr>
                        <w:t>&gt;This is the first paragraph</w:t>
                      </w:r>
                      <w:r>
                        <w:rPr>
                          <w:rFonts w:hint="eastAsia" w:ascii="宋体" w:hAnsi="宋体"/>
                          <w:sz w:val="24"/>
                        </w:rPr>
                        <w:t>&lt;</w:t>
                      </w:r>
                      <w:r>
                        <w:rPr>
                          <w:rFonts w:ascii="宋体" w:hAnsi="宋体"/>
                          <w:sz w:val="24"/>
                        </w:rPr>
                        <w:t>/</w:t>
                      </w:r>
                      <w:r>
                        <w:rPr>
                          <w:rFonts w:hint="eastAsia" w:ascii="宋体" w:hAnsi="宋体"/>
                          <w:sz w:val="24"/>
                        </w:rPr>
                        <w:t>p</w:t>
                      </w:r>
                      <w:r>
                        <w:rPr>
                          <w:rFonts w:ascii="宋体" w:hAnsi="宋体"/>
                          <w:sz w:val="24"/>
                        </w:rPr>
                        <w:t>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&lt;</w:t>
                      </w:r>
                      <w:r>
                        <w:rPr>
                          <w:rFonts w:hint="eastAsia" w:ascii="宋体" w:hAnsi="宋体"/>
                          <w:sz w:val="24"/>
                        </w:rPr>
                        <w:t>p</w:t>
                      </w:r>
                      <w:r>
                        <w:rPr>
                          <w:rFonts w:ascii="宋体" w:hAnsi="宋体"/>
                          <w:sz w:val="24"/>
                        </w:rPr>
                        <w:t>&gt;This is the second paragraph&lt;/</w:t>
                      </w:r>
                      <w:r>
                        <w:rPr>
                          <w:rFonts w:hint="eastAsia" w:ascii="宋体" w:hAnsi="宋体"/>
                          <w:sz w:val="24"/>
                        </w:rPr>
                        <w:t>p&gt;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pStyle w:val="44"/>
        <w:numPr>
          <w:ilvl w:val="0"/>
          <w:numId w:val="9"/>
        </w:numPr>
        <w:spacing w:line="460" w:lineRule="exact"/>
        <w:ind w:firstLineChars="0"/>
        <w:jc w:val="both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超链接</w:t>
      </w:r>
    </w:p>
    <w:p>
      <w:pPr>
        <w:pStyle w:val="44"/>
        <w:rPr>
          <w:rFonts w:ascii="宋体" w:hAnsi="宋体"/>
          <w:sz w:val="24"/>
          <w:szCs w:val="24"/>
        </w:rPr>
      </w:pP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633730</wp:posOffset>
                </wp:positionH>
                <wp:positionV relativeFrom="paragraph">
                  <wp:posOffset>37465</wp:posOffset>
                </wp:positionV>
                <wp:extent cx="4942205" cy="498475"/>
                <wp:effectExtent l="0" t="0" r="10795" b="15875"/>
                <wp:wrapSquare wrapText="bothSides"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2205" cy="4984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sz w:val="24"/>
                              </w:rPr>
                              <w:t>Fo</w:t>
                            </w:r>
                            <w:r>
                              <w:rPr>
                                <w:rFonts w:ascii="宋体" w:hAnsi="宋体"/>
                                <w:sz w:val="24"/>
                              </w:rPr>
                              <w:t>r more information, plase check out &lt;a href=”https://baidu.com”</w:t>
                            </w:r>
                            <w:r>
                              <w:rPr>
                                <w:rFonts w:hint="eastAsia" w:ascii="宋体" w:hAnsi="宋体"/>
                                <w:sz w:val="24"/>
                              </w:rPr>
                              <w:t>&gt;</w:t>
                            </w:r>
                            <w:r>
                              <w:rPr>
                                <w:rFonts w:ascii="宋体" w:hAnsi="宋体"/>
                                <w:sz w:val="24"/>
                              </w:rPr>
                              <w:t>Baidu&lt;/a&gt;.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9.9pt;margin-top:2.95pt;height:39.25pt;width:389.15pt;mso-wrap-distance-bottom:0pt;mso-wrap-distance-left:9pt;mso-wrap-distance-right:9pt;mso-wrap-distance-top:0pt;z-index:251665408;mso-width-relative:page;mso-height-relative:page;" filled="f" stroked="t" coordsize="21600,21600" o:gfxdata="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DxbIubYAAAABwEA&#10;AA8AAAAAAAAAAQAgAAAAIgAAAGRycy9kb3ducmV2LnhtbFBLAQIUABQAAAAIAIdO4kAs0IsRUwIA&#10;AJAEAAAOAAAAAAAAAAEAIAAAACcBAABkcnMvZTJvRG9jLnhtbFBLBQYAAAAABgAGAFkBAADsBQAA&#10;AAA=&#10;">
                <v:fill on="f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hint="eastAsia" w:ascii="宋体" w:hAnsi="宋体"/>
                          <w:sz w:val="24"/>
                        </w:rPr>
                        <w:t>Fo</w:t>
                      </w:r>
                      <w:r>
                        <w:rPr>
                          <w:rFonts w:ascii="宋体" w:hAnsi="宋体"/>
                          <w:sz w:val="24"/>
                        </w:rPr>
                        <w:t>r more information, plase check out &lt;a href=”https://baidu.com”</w:t>
                      </w:r>
                      <w:r>
                        <w:rPr>
                          <w:rFonts w:hint="eastAsia" w:ascii="宋体" w:hAnsi="宋体"/>
                          <w:sz w:val="24"/>
                        </w:rPr>
                        <w:t>&gt;</w:t>
                      </w:r>
                      <w:r>
                        <w:rPr>
                          <w:rFonts w:ascii="宋体" w:hAnsi="宋体"/>
                          <w:sz w:val="24"/>
                        </w:rPr>
                        <w:t>Baidu&lt;/a&gt;.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pStyle w:val="44"/>
        <w:numPr>
          <w:ilvl w:val="0"/>
          <w:numId w:val="9"/>
        </w:numPr>
        <w:spacing w:line="460" w:lineRule="exact"/>
        <w:ind w:firstLineChars="0"/>
        <w:jc w:val="both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图片</w:t>
      </w:r>
    </w:p>
    <w:p>
      <w:pPr>
        <w:pStyle w:val="44"/>
        <w:rPr>
          <w:rFonts w:ascii="宋体" w:hAnsi="宋体"/>
          <w:sz w:val="24"/>
          <w:szCs w:val="24"/>
        </w:rPr>
      </w:pPr>
    </w:p>
    <w:p>
      <w:pPr>
        <w:pStyle w:val="44"/>
        <w:numPr>
          <w:ilvl w:val="0"/>
          <w:numId w:val="9"/>
        </w:numPr>
        <w:spacing w:line="460" w:lineRule="exact"/>
        <w:ind w:firstLineChars="0"/>
        <w:jc w:val="both"/>
        <w:rPr>
          <w:rFonts w:ascii="宋体" w:hAnsi="宋体"/>
          <w:sz w:val="24"/>
          <w:szCs w:val="24"/>
        </w:rPr>
      </w:pP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628015</wp:posOffset>
                </wp:positionH>
                <wp:positionV relativeFrom="paragraph">
                  <wp:posOffset>49530</wp:posOffset>
                </wp:positionV>
                <wp:extent cx="4942205" cy="514985"/>
                <wp:effectExtent l="0" t="0" r="10795" b="18415"/>
                <wp:wrapSquare wrapText="bothSides"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2205" cy="5149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&lt;</w:t>
                            </w:r>
                            <w:r>
                              <w:rPr>
                                <w:rFonts w:hint="eastAsia" w:ascii="宋体" w:hAnsi="宋体"/>
                                <w:sz w:val="24"/>
                              </w:rPr>
                              <w:t>img</w:t>
                            </w: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宋体" w:hAnsi="宋体"/>
                                <w:sz w:val="24"/>
                              </w:rPr>
                              <w:t>src</w:t>
                            </w:r>
                            <w:r>
                              <w:rPr>
                                <w:rFonts w:ascii="宋体" w:hAnsi="宋体"/>
                                <w:sz w:val="24"/>
                              </w:rPr>
                              <w:t>=”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ascii="宋体" w:hAnsi="宋体"/>
                                <w:sz w:val="24"/>
                              </w:rPr>
                              <w:t>https://www.nwpu.edu.cn/images/logo1.png”</w:t>
                            </w:r>
                            <w:r>
                              <w:rPr>
                                <w:rFonts w:hint="eastAsia" w:ascii="宋体" w:hAnsi="宋体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宋体" w:hAnsi="宋体"/>
                                <w:sz w:val="24"/>
                              </w:rPr>
                              <w:t>alt=”</w:t>
                            </w:r>
                            <w:r>
                              <w:rPr>
                                <w:rFonts w:hint="eastAsia" w:ascii="宋体" w:hAnsi="宋体"/>
                                <w:sz w:val="24"/>
                              </w:rPr>
                              <w:t>NWPU</w:t>
                            </w: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宋体" w:hAnsi="宋体"/>
                                <w:sz w:val="24"/>
                              </w:rPr>
                              <w:t>Logo</w:t>
                            </w:r>
                            <w:r>
                              <w:rPr>
                                <w:rFonts w:ascii="宋体" w:hAnsi="宋体"/>
                                <w:sz w:val="24"/>
                              </w:rPr>
                              <w:t>”</w:t>
                            </w:r>
                            <w:r>
                              <w:rPr>
                                <w:rFonts w:hint="eastAsia" w:ascii="宋体" w:hAnsi="宋体"/>
                                <w:sz w:val="24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9.45pt;margin-top:3.9pt;height:40.55pt;width:389.15pt;mso-wrap-distance-bottom:0pt;mso-wrap-distance-left:9pt;mso-wrap-distance-right:9pt;mso-wrap-distance-top:0pt;z-index:251666432;mso-width-relative:page;mso-height-relative:page;" filled="f" stroked="t" coordsize="21600,21600" o:gfxdata="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4/LXmtcAAAAHAQAA&#10;DwAAAAAAAAABACAAAAAiAAAAZHJzL2Rvd25yZXYueG1sUEsBAhQAFAAAAAgAh07iQCiHlotTAgAA&#10;kAQAAA4AAAAAAAAAAQAgAAAAJgEAAGRycy9lMm9Eb2MueG1sUEsFBgAAAAAGAAYAWQEAAOsFAAAA&#10;AA==&#10;">
                <v:fill on="f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&lt;</w:t>
                      </w:r>
                      <w:r>
                        <w:rPr>
                          <w:rFonts w:hint="eastAsia" w:ascii="宋体" w:hAnsi="宋体"/>
                          <w:sz w:val="24"/>
                        </w:rPr>
                        <w:t>img</w:t>
                      </w:r>
                      <w:r>
                        <w:rPr>
                          <w:rFonts w:ascii="宋体" w:hAnsi="宋体"/>
                          <w:sz w:val="24"/>
                        </w:rPr>
                        <w:t xml:space="preserve"> </w:t>
                      </w:r>
                      <w:r>
                        <w:rPr>
                          <w:rFonts w:hint="eastAsia" w:ascii="宋体" w:hAnsi="宋体"/>
                          <w:sz w:val="24"/>
                        </w:rPr>
                        <w:t>src</w:t>
                      </w:r>
                      <w:r>
                        <w:rPr>
                          <w:rFonts w:ascii="宋体" w:hAnsi="宋体"/>
                          <w:sz w:val="24"/>
                        </w:rPr>
                        <w:t>=”</w:t>
                      </w:r>
                      <w:r>
                        <w:t xml:space="preserve"> </w:t>
                      </w:r>
                      <w:r>
                        <w:rPr>
                          <w:rFonts w:ascii="宋体" w:hAnsi="宋体"/>
                          <w:sz w:val="24"/>
                        </w:rPr>
                        <w:t>https://www.nwpu.edu.cn/images/logo1.png”</w:t>
                      </w:r>
                      <w:r>
                        <w:rPr>
                          <w:rFonts w:hint="eastAsia" w:ascii="宋体" w:hAnsi="宋体"/>
                          <w:sz w:val="24"/>
                        </w:rPr>
                        <w:t xml:space="preserve"> </w:t>
                      </w:r>
                      <w:r>
                        <w:rPr>
                          <w:rFonts w:ascii="宋体" w:hAnsi="宋体"/>
                          <w:sz w:val="24"/>
                        </w:rPr>
                        <w:t>alt=”</w:t>
                      </w:r>
                      <w:r>
                        <w:rPr>
                          <w:rFonts w:hint="eastAsia" w:ascii="宋体" w:hAnsi="宋体"/>
                          <w:sz w:val="24"/>
                        </w:rPr>
                        <w:t>NWPU</w:t>
                      </w:r>
                      <w:r>
                        <w:rPr>
                          <w:rFonts w:ascii="宋体" w:hAnsi="宋体"/>
                          <w:sz w:val="24"/>
                        </w:rPr>
                        <w:t xml:space="preserve"> </w:t>
                      </w:r>
                      <w:r>
                        <w:rPr>
                          <w:rFonts w:hint="eastAsia" w:ascii="宋体" w:hAnsi="宋体"/>
                          <w:sz w:val="24"/>
                        </w:rPr>
                        <w:t>Logo</w:t>
                      </w:r>
                      <w:r>
                        <w:rPr>
                          <w:rFonts w:ascii="宋体" w:hAnsi="宋体"/>
                          <w:sz w:val="24"/>
                        </w:rPr>
                        <w:t>”</w:t>
                      </w:r>
                      <w:r>
                        <w:rPr>
                          <w:rFonts w:hint="eastAsia" w:ascii="宋体" w:hAnsi="宋体"/>
                          <w:sz w:val="24"/>
                        </w:rPr>
                        <w:t>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 w:ascii="宋体" w:hAnsi="宋体"/>
          <w:sz w:val="24"/>
          <w:szCs w:val="24"/>
        </w:rPr>
        <w:t>表格</w:t>
      </w:r>
    </w:p>
    <w:p>
      <w:pPr>
        <w:pStyle w:val="44"/>
        <w:rPr>
          <w:rFonts w:ascii="宋体" w:hAnsi="宋体"/>
          <w:sz w:val="24"/>
          <w:szCs w:val="24"/>
        </w:rPr>
      </w:pPr>
      <w:r>
        <mc:AlternateContent>
          <mc:Choice Requires="wps">
            <w:drawing>
              <wp:inline distT="0" distB="0" distL="0" distR="0">
                <wp:extent cx="4942205" cy="2964180"/>
                <wp:effectExtent l="0" t="0" r="10795" b="26670"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2800" cy="296438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&lt;table border="1"&gt;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&lt;tr&gt;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    &lt;th&gt;Header 1&lt;/th&gt;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    &lt;th&gt;Header 2&lt;/th&gt;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&lt;/tr&gt;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&lt;tr&gt;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    &lt;td&gt;row 1, cell 1&lt;/td&gt;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    &lt;td&gt;row 1, cell 2&lt;/td&gt;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&lt;/tr&gt;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&lt;tr&gt;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    &lt;td&gt;row 2, cell 1&lt;/td&gt;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    &lt;td&gt;row 2, cell 2&lt;/td&gt;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&lt;/tr&gt;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&lt;/table&gt;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33.4pt;width:389.15pt;" filled="f" stroked="t" coordsize="21600,21600" o:gfxdata="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CHtCdN1wAAAAUBAAAP&#10;AAAAAAAAAAEAIAAAACIAAABkcnMvZG93bnJldi54bWxQSwECFAAUAAAACACHTuJAln5qKlICAACP&#10;BAAADgAAAAAAAAABACAAAAAmAQAAZHJzL2Uyb0RvYy54bWxQSwUGAAAAAAYABgBZAQAA6gUAAAAA&#10;">
                <v:fill on="f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&lt;table border="1"&gt;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&lt;tr&gt;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    &lt;th&gt;Header 1&lt;/th&gt;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    &lt;th&gt;Header 2&lt;/th&gt;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&lt;/tr&gt;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&lt;tr&gt;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    &lt;td&gt;row 1, cell 1&lt;/td&gt;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    &lt;td&gt;row 1, cell 2&lt;/td&gt;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&lt;/tr&gt;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&lt;tr&gt;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    &lt;td&gt;row 2, cell 1&lt;/td&gt;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    &lt;td&gt;row 2, cell 2&lt;/td&gt;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&lt;/tr&gt;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&lt;/table&gt;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44"/>
        <w:numPr>
          <w:ilvl w:val="0"/>
          <w:numId w:val="9"/>
        </w:numPr>
        <w:spacing w:line="460" w:lineRule="exact"/>
        <w:ind w:firstLineChars="0"/>
        <w:jc w:val="both"/>
        <w:rPr>
          <w:rFonts w:ascii="宋体" w:hAnsi="宋体"/>
          <w:sz w:val="24"/>
          <w:szCs w:val="24"/>
        </w:rPr>
      </w:pP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312420</wp:posOffset>
                </wp:positionH>
                <wp:positionV relativeFrom="paragraph">
                  <wp:posOffset>408940</wp:posOffset>
                </wp:positionV>
                <wp:extent cx="4942205" cy="1710055"/>
                <wp:effectExtent l="0" t="0" r="10795" b="23495"/>
                <wp:wrapSquare wrapText="bothSides"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2205" cy="17100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&lt;ul&gt;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&lt;li&gt;Unordered item 1&lt;/li&gt;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&lt;li&gt;Unordered item 2&lt;/li&gt;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&lt;/ul&gt;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&lt;ol&gt;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&lt;li&gt;Ordered item 1&lt;/li&gt;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&lt;li&gt;Ordered item 2&lt;/li&gt;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&lt;/ol&gt;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.6pt;margin-top:32.2pt;height:134.65pt;width:389.15pt;mso-wrap-distance-bottom:0pt;mso-wrap-distance-left:9pt;mso-wrap-distance-right:9pt;mso-wrap-distance-top:0pt;z-index:251667456;mso-width-relative:page;mso-height-relative:page;" filled="f" stroked="t" coordsize="21600,21600" o:gfxdata="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ZWNh5NsAAAAJ&#10;AQAADwAAAAAAAAABACAAAAAiAAAAZHJzL2Rvd25yZXYueG1sUEsBAhQAFAAAAAgAh07iQBDZjOtS&#10;AgAAjwQAAA4AAAAAAAAAAQAgAAAAKgEAAGRycy9lMm9Eb2MueG1sUEsFBgAAAAAGAAYAWQEAAO4F&#10;AAAAAA==&#10;">
                <v:fill on="f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&lt;ul&gt;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&lt;li&gt;Unordered item 1&lt;/li&gt;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&lt;li&gt;Unordered item 2&lt;/li&gt;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&lt;/ul&gt;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&lt;ol&gt;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&lt;li&gt;Ordered item 1&lt;/li&gt;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&lt;li&gt;Ordered item 2&lt;/li&gt;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&lt;/ol&gt;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 w:ascii="宋体" w:hAnsi="宋体"/>
          <w:sz w:val="24"/>
          <w:szCs w:val="24"/>
        </w:rPr>
        <w:t>列表</w:t>
      </w:r>
    </w:p>
    <w:p>
      <w:pPr>
        <w:pStyle w:val="44"/>
        <w:ind w:firstLine="480"/>
        <w:rPr>
          <w:rFonts w:ascii="宋体" w:hAnsi="宋体"/>
          <w:sz w:val="24"/>
          <w:szCs w:val="24"/>
        </w:rPr>
      </w:pPr>
    </w:p>
    <w:p>
      <w:pPr>
        <w:pStyle w:val="44"/>
        <w:numPr>
          <w:ilvl w:val="0"/>
          <w:numId w:val="9"/>
        </w:numPr>
        <w:spacing w:line="460" w:lineRule="exact"/>
        <w:ind w:firstLineChars="0"/>
        <w:jc w:val="both"/>
        <w:rPr>
          <w:rFonts w:ascii="宋体" w:hAnsi="宋体"/>
          <w:sz w:val="24"/>
          <w:szCs w:val="24"/>
        </w:rPr>
      </w:pP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347345</wp:posOffset>
                </wp:positionH>
                <wp:positionV relativeFrom="paragraph">
                  <wp:posOffset>339725</wp:posOffset>
                </wp:positionV>
                <wp:extent cx="4942205" cy="1287780"/>
                <wp:effectExtent l="0" t="0" r="10795" b="7620"/>
                <wp:wrapSquare wrapText="bothSides"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2205" cy="12877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&lt;form action=""&gt;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First name: &lt;input type="text" name="firstname"&gt;&lt;br&gt;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Last name: &lt;input type="text" name="lastname"&gt;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&lt;/form&gt;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.35pt;margin-top:26.75pt;height:101.4pt;width:389.15pt;mso-wrap-distance-bottom:0pt;mso-wrap-distance-left:9pt;mso-wrap-distance-right:9pt;mso-wrap-distance-top:0pt;z-index:251668480;mso-width-relative:page;mso-height-relative:page;" filled="f" stroked="t" coordsize="21600,21600" o:gfxdata="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LgK3dTaAAAA&#10;CQEAAA8AAAAAAAAAAQAgAAAAIgAAAGRycy9kb3ducmV2LnhtbFBLAQIUABQAAAAIAIdO4kDiywPK&#10;VAIAAI8EAAAOAAAAAAAAAAEAIAAAACkBAABkcnMvZTJvRG9jLnhtbFBLBQYAAAAABgAGAFkBAADv&#10;BQAAAAA=&#10;">
                <v:fill on="f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&lt;form action=""&gt;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First name: &lt;input type="text" name="firstname"&gt;&lt;br&gt;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Last name: &lt;input type="text" name="lastname"&gt;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&lt;/form&gt;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 w:ascii="宋体" w:hAnsi="宋体"/>
          <w:sz w:val="24"/>
          <w:szCs w:val="24"/>
        </w:rPr>
        <w:t>表单</w:t>
      </w:r>
    </w:p>
    <w:p>
      <w:pPr>
        <w:spacing w:line="460" w:lineRule="exact"/>
        <w:ind w:left="503"/>
        <w:jc w:val="both"/>
        <w:rPr>
          <w:rFonts w:ascii="宋体" w:hAnsi="宋体"/>
          <w:sz w:val="24"/>
          <w:szCs w:val="24"/>
        </w:rPr>
      </w:pPr>
    </w:p>
    <w:p>
      <w:pPr>
        <w:spacing w:line="460" w:lineRule="exact"/>
        <w:ind w:left="503"/>
        <w:jc w:val="both"/>
        <w:rPr>
          <w:rFonts w:ascii="宋体" w:hAnsi="宋体"/>
          <w:sz w:val="24"/>
          <w:szCs w:val="24"/>
        </w:rPr>
      </w:pPr>
    </w:p>
    <w:p>
      <w:pPr>
        <w:spacing w:line="460" w:lineRule="exact"/>
        <w:ind w:left="503"/>
        <w:jc w:val="both"/>
        <w:rPr>
          <w:rFonts w:ascii="宋体" w:hAnsi="宋体"/>
          <w:sz w:val="24"/>
          <w:szCs w:val="24"/>
        </w:rPr>
      </w:pPr>
    </w:p>
    <w:p>
      <w:pPr>
        <w:spacing w:line="460" w:lineRule="exact"/>
        <w:ind w:left="503"/>
        <w:jc w:val="both"/>
        <w:rPr>
          <w:rFonts w:ascii="宋体" w:hAnsi="宋体"/>
          <w:sz w:val="24"/>
          <w:szCs w:val="24"/>
        </w:rPr>
      </w:pPr>
    </w:p>
    <w:p>
      <w:pPr>
        <w:spacing w:line="460" w:lineRule="exact"/>
        <w:ind w:left="503"/>
        <w:jc w:val="both"/>
        <w:rPr>
          <w:rFonts w:ascii="宋体" w:hAnsi="宋体"/>
          <w:sz w:val="24"/>
          <w:szCs w:val="24"/>
        </w:rPr>
      </w:pPr>
    </w:p>
    <w:p>
      <w:pPr>
        <w:spacing w:line="460" w:lineRule="exact"/>
        <w:ind w:left="503" w:firstLine="337"/>
        <w:jc w:val="both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4）更多HTML元素请查看链接</w:t>
      </w:r>
      <w:r>
        <w:rPr>
          <w:rFonts w:ascii="宋体" w:hAnsi="宋体"/>
          <w:sz w:val="24"/>
          <w:szCs w:val="24"/>
        </w:rPr>
        <w:fldChar w:fldCharType="begin"/>
      </w:r>
      <w:r>
        <w:rPr>
          <w:rFonts w:ascii="宋体" w:hAnsi="宋体"/>
          <w:sz w:val="24"/>
          <w:szCs w:val="24"/>
        </w:rPr>
        <w:instrText xml:space="preserve"> HYPERLINK "https://www.runoob.com/html/html-tutorial.html" </w:instrText>
      </w:r>
      <w:r>
        <w:rPr>
          <w:rFonts w:ascii="宋体" w:hAnsi="宋体"/>
          <w:sz w:val="24"/>
          <w:szCs w:val="24"/>
        </w:rPr>
        <w:fldChar w:fldCharType="separate"/>
      </w:r>
      <w:r>
        <w:rPr>
          <w:rStyle w:val="23"/>
          <w:rFonts w:ascii="宋体" w:hAnsi="宋体"/>
          <w:sz w:val="24"/>
          <w:szCs w:val="24"/>
        </w:rPr>
        <w:t>https://www.runoob.com/html/html-tutorial.html</w:t>
      </w:r>
      <w:r>
        <w:rPr>
          <w:rFonts w:ascii="宋体" w:hAnsi="宋体"/>
          <w:sz w:val="24"/>
          <w:szCs w:val="24"/>
        </w:rPr>
        <w:fldChar w:fldCharType="end"/>
      </w:r>
      <w:r>
        <w:rPr>
          <w:rFonts w:hint="eastAsia" w:ascii="宋体" w:hAnsi="宋体"/>
          <w:sz w:val="24"/>
          <w:szCs w:val="24"/>
        </w:rPr>
        <w:t>。</w:t>
      </w:r>
    </w:p>
    <w:p>
      <w:pPr>
        <w:pStyle w:val="4"/>
      </w:pPr>
      <w:r>
        <w:rPr>
          <w:rFonts w:hint="eastAsia"/>
        </w:rPr>
        <w:t>创建个人主页</w:t>
      </w:r>
    </w:p>
    <w:p>
      <w:pPr>
        <w:pStyle w:val="44"/>
        <w:numPr>
          <w:ilvl w:val="0"/>
          <w:numId w:val="10"/>
        </w:numPr>
        <w:spacing w:line="360" w:lineRule="auto"/>
        <w:ind w:left="862" w:hanging="357" w:firstLineChars="0"/>
        <w:jc w:val="both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清空</w:t>
      </w:r>
      <w:r>
        <w:rPr>
          <w:rFonts w:ascii="宋体" w:hAnsi="宋体"/>
          <w:sz w:val="24"/>
          <w:szCs w:val="24"/>
        </w:rPr>
        <w:t>hom</w:t>
      </w:r>
      <w:r>
        <w:rPr>
          <w:rFonts w:hint="eastAsia" w:ascii="宋体" w:hAnsi="宋体"/>
          <w:sz w:val="24"/>
          <w:szCs w:val="24"/>
        </w:rPr>
        <w:t>e</w:t>
      </w:r>
      <w:r>
        <w:rPr>
          <w:rFonts w:ascii="宋体" w:hAnsi="宋体"/>
          <w:sz w:val="24"/>
          <w:szCs w:val="24"/>
        </w:rPr>
        <w:t>.html</w:t>
      </w:r>
      <w:r>
        <w:rPr>
          <w:rFonts w:hint="eastAsia" w:ascii="宋体" w:hAnsi="宋体"/>
          <w:sz w:val="24"/>
          <w:szCs w:val="24"/>
        </w:rPr>
        <w:t>的body元素，首先在body元素中创建个人姓名和头像区块，代码如下：</w:t>
      </w:r>
    </w:p>
    <w:p>
      <w:pPr>
        <w:spacing w:line="460" w:lineRule="exact"/>
        <w:jc w:val="both"/>
        <w:rPr>
          <w:rFonts w:ascii="宋体" w:hAnsi="宋体"/>
          <w:sz w:val="24"/>
          <w:szCs w:val="24"/>
        </w:rPr>
      </w:pP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342265</wp:posOffset>
                </wp:positionH>
                <wp:positionV relativeFrom="paragraph">
                  <wp:posOffset>132080</wp:posOffset>
                </wp:positionV>
                <wp:extent cx="4942205" cy="1965960"/>
                <wp:effectExtent l="0" t="0" r="10795" b="15240"/>
                <wp:wrapSquare wrapText="bothSides"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2205" cy="19659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&lt;div&gt;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&lt;img src="http://5b0988e595225.cdn.sohucs.com/images/20170929/a4689cb406a04c1bb11a9f06cd4c9121.jpeg" width="200px" height="200px" alt="avatar" /&gt;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&lt;h1&gt;Eric Feng&lt;/h1&gt;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&lt;h3&gt;Web Developer At NWPU&lt;/h3&gt;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&lt;p&gt;{{ Pause and ponder }}&lt;/p&gt;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&lt;/div&gt;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.95pt;margin-top:10.4pt;height:154.8pt;width:389.15pt;mso-wrap-distance-bottom:0pt;mso-wrap-distance-left:9pt;mso-wrap-distance-right:9pt;mso-wrap-distance-top:0pt;z-index:251669504;mso-width-relative:page;mso-height-relative:page;" filled="f" stroked="t" coordsize="21600,21600" o:gfxdata="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Kzu5xHZAAAACQEA&#10;AA8AAAAAAAAAAQAgAAAAIgAAAGRycy9kb3ducmV2LnhtbFBLAQIUABQAAAAIAIdO4kATJ5siUgIA&#10;AI8EAAAOAAAAAAAAAAEAIAAAACgBAABkcnMvZTJvRG9jLnhtbFBLBQYAAAAABgAGAFkBAADsBQAA&#10;AAA=&#10;">
                <v:fill on="f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&lt;div&gt;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&lt;img src="http://5b0988e595225.cdn.sohucs.com/images/20170929/a4689cb406a04c1bb11a9f06cd4c9121.jpeg" width="200px" height="200px" alt="avatar" /&gt;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&lt;h1&gt;Eric Feng&lt;/h1&gt;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&lt;h3&gt;Web Developer At NWPU&lt;/h3&gt;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&lt;p&gt;{{ Pause and ponder }}&lt;/p&gt;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&lt;/div&gt;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pStyle w:val="44"/>
        <w:numPr>
          <w:ilvl w:val="0"/>
          <w:numId w:val="10"/>
        </w:numPr>
        <w:spacing w:line="460" w:lineRule="exact"/>
        <w:ind w:firstLineChars="0"/>
        <w:jc w:val="both"/>
        <w:rPr>
          <w:rFonts w:ascii="宋体" w:hAnsi="宋体"/>
          <w:sz w:val="24"/>
          <w:szCs w:val="24"/>
        </w:rPr>
      </w:pPr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342265</wp:posOffset>
                </wp:positionH>
                <wp:positionV relativeFrom="paragraph">
                  <wp:posOffset>466725</wp:posOffset>
                </wp:positionV>
                <wp:extent cx="4942205" cy="3783965"/>
                <wp:effectExtent l="0" t="0" r="10795" b="26035"/>
                <wp:wrapSquare wrapText="bothSides"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2205" cy="378396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&lt;div&gt;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&lt;div&gt;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&lt;h3&gt;I am&lt;/h3&gt;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&lt;ul&gt;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  &lt;li&gt;An engineer&lt;/li&gt;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  &lt;li&gt;A reader&lt;/li&gt;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  &lt;li&gt;A hobby cook&lt;/li&gt;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&lt;/ul&gt;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&lt;/div&gt;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&lt;div&gt;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&lt;h3&gt;I like to&lt;/h3&gt;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&lt;ul&gt;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  &lt;li&gt;Meet new people&lt;/li&gt;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  &lt;li&gt;Play guitar&lt;/li&gt;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  &lt;li&gt;Eat Icecream&lt;/li&gt;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&lt;/ul&gt;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&lt;/div&gt;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&lt;/div&gt;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.95pt;margin-top:36.75pt;height:297.95pt;width:389.15pt;mso-wrap-distance-bottom:0pt;mso-wrap-distance-left:9pt;mso-wrap-distance-right:9pt;mso-wrap-distance-top:0pt;z-index:251670528;mso-width-relative:page;mso-height-relative:page;" filled="f" stroked="t" coordsize="21600,21600" o:gfxdata="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Ei8wP/bAAAA&#10;CQEAAA8AAAAAAAAAAQAgAAAAIgAAAGRycy9kb3ducmV2LnhtbFBLAQIUABQAAAAIAIdO4kAju9JF&#10;UwIAAI8EAAAOAAAAAAAAAAEAIAAAACoBAABkcnMvZTJvRG9jLnhtbFBLBQYAAAAABgAGAFkBAADv&#10;BQAAAAA=&#10;">
                <v:fill on="f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&lt;div&gt;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&lt;div&gt;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&lt;h3&gt;I am&lt;/h3&gt;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&lt;ul&gt;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  &lt;li&gt;An engineer&lt;/li&gt;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  &lt;li&gt;A reader&lt;/li&gt;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  &lt;li&gt;A hobby cook&lt;/li&gt;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&lt;/ul&gt;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&lt;/div&gt;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&lt;div&gt;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&lt;h3&gt;I like to&lt;/h3&gt;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&lt;ul&gt;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  &lt;li&gt;Meet new people&lt;/li&gt;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  &lt;li&gt;Play guitar&lt;/li&gt;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  &lt;li&gt;Eat Icecream&lt;/li&gt;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&lt;/ul&gt;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&lt;/div&gt;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&lt;/div&gt;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 w:ascii="宋体" w:hAnsi="宋体"/>
          <w:sz w:val="24"/>
          <w:szCs w:val="24"/>
        </w:rPr>
        <w:t>创建个人介绍区块，代码如下：</w:t>
      </w:r>
    </w:p>
    <w:p>
      <w:pPr>
        <w:pStyle w:val="44"/>
        <w:ind w:firstLine="480"/>
        <w:rPr>
          <w:rFonts w:ascii="宋体" w:hAnsi="宋体"/>
          <w:sz w:val="24"/>
          <w:szCs w:val="24"/>
        </w:rPr>
      </w:pPr>
    </w:p>
    <w:p>
      <w:pPr>
        <w:pStyle w:val="44"/>
        <w:numPr>
          <w:ilvl w:val="0"/>
          <w:numId w:val="10"/>
        </w:numPr>
        <w:spacing w:line="460" w:lineRule="exact"/>
        <w:ind w:firstLineChars="0"/>
        <w:jc w:val="both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创建个人项目列表区块，代码如下：</w:t>
      </w:r>
    </w:p>
    <w:p>
      <w:pPr>
        <w:pStyle w:val="44"/>
        <w:rPr>
          <w:rFonts w:ascii="宋体" w:hAnsi="宋体"/>
          <w:sz w:val="24"/>
          <w:szCs w:val="24"/>
        </w:rPr>
      </w:pPr>
      <w:r>
        <mc:AlternateContent>
          <mc:Choice Requires="wps">
            <w:drawing>
              <wp:inline distT="0" distB="0" distL="0" distR="0">
                <wp:extent cx="4942205" cy="1494155"/>
                <wp:effectExtent l="0" t="0" r="10795" b="10795"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2205" cy="149432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&lt;div&gt;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&lt;h3&gt;My Projects&lt;/h3&gt;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&lt;img src="https://via.placeholder.com/300"/&gt;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&lt;img src="https://via.placeholder.com/300"/&gt;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&lt;img src="https://via.placeholder.com/300"/&gt;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&lt;img src="https://via.placeholder.com/300"/&gt;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&lt;/div&gt;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17.65pt;width:389.15pt;" filled="f" stroked="t" coordsize="21600,21600" o:gfxdata="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MS/q7fXAAAABQEAAA8A&#10;AAAAAAAAAQAgAAAAIgAAAGRycy9kb3ducmV2LnhtbFBLAQIUABQAAAAIAIdO4kDwPKRPUQIAAJEE&#10;AAAOAAAAAAAAAAEAIAAAACYBAABkcnMvZTJvRG9jLnhtbFBLBQYAAAAABgAGAFkBAADpBQAAAAA=&#10;">
                <v:fill on="f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&lt;div&gt;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&lt;h3&gt;My Projects&lt;/h3&gt;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&lt;img src="https://via.placeholder.com/300"/&gt;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&lt;img src="https://via.placeholder.com/300"/&gt;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&lt;img src="https://via.placeholder.com/300"/&gt;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&lt;img src="https://via.placeholder.com/300"/&gt;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&lt;/div&gt;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44"/>
        <w:numPr>
          <w:ilvl w:val="0"/>
          <w:numId w:val="10"/>
        </w:numPr>
        <w:spacing w:line="460" w:lineRule="exact"/>
        <w:ind w:firstLineChars="0"/>
        <w:jc w:val="both"/>
        <w:rPr>
          <w:rFonts w:ascii="宋体" w:hAnsi="宋体"/>
          <w:sz w:val="24"/>
          <w:szCs w:val="24"/>
        </w:rPr>
      </w:pP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372110</wp:posOffset>
                </wp:positionH>
                <wp:positionV relativeFrom="paragraph">
                  <wp:posOffset>485140</wp:posOffset>
                </wp:positionV>
                <wp:extent cx="4942205" cy="2964180"/>
                <wp:effectExtent l="0" t="0" r="10795" b="26670"/>
                <wp:wrapSquare wrapText="bothSides"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2205" cy="29641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&lt;div&gt;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&lt;h3&gt;Links&lt;/h3&gt;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&lt;ul&gt;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&lt;li&gt;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  &lt;a href="https://github.com/&lt;user&gt;"&gt;Github&lt;/a&gt;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&lt;/li&gt;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&lt;li&gt;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  &lt;a href="https://twitter.com/&lt;user&gt;"&gt;Twitter&lt;/a&gt;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&lt;/li&gt;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&lt;li&gt;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  &lt;a href="https://linkedin.com/in/&lt;user&gt;"&gt;Linkedin&lt;/a&gt;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&lt;/li&gt;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&lt;/ul&gt;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&lt;/div&gt;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.3pt;margin-top:38.2pt;height:233.4pt;width:389.15pt;mso-wrap-distance-bottom:0pt;mso-wrap-distance-left:9pt;mso-wrap-distance-right:9pt;mso-wrap-distance-top:0pt;z-index:251671552;mso-width-relative:page;mso-height-relative:page;" filled="f" stroked="t" coordsize="21600,21600" o:gfxdata="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J7ZcO7aAAAA&#10;CQEAAA8AAAAAAAAAAQAgAAAAIgAAAGRycy9kb3ducmV2LnhtbFBLAQIUABQAAAAIAIdO4kCOjVYb&#10;VAIAAI8EAAAOAAAAAAAAAAEAIAAAACkBAABkcnMvZTJvRG9jLnhtbFBLBQYAAAAABgAGAFkBAADv&#10;BQAAAAA=&#10;">
                <v:fill on="f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&lt;div&gt;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&lt;h3&gt;Links&lt;/h3&gt;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&lt;ul&gt;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&lt;li&gt;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  &lt;a href="https://github.com/&lt;user&gt;"&gt;Github&lt;/a&gt;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&lt;/li&gt;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&lt;li&gt;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  &lt;a href="https://twitter.com/&lt;user&gt;"&gt;Twitter&lt;/a&gt;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&lt;/li&gt;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&lt;li&gt;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  &lt;a href="https://linkedin.com/in/&lt;user&gt;"&gt;Linkedin&lt;/a&gt;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&lt;/li&gt;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&lt;/ul&gt;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&lt;/div&gt;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 w:ascii="宋体" w:hAnsi="宋体"/>
          <w:sz w:val="24"/>
          <w:szCs w:val="24"/>
        </w:rPr>
        <w:t>创建页脚区块，代码如下：</w:t>
      </w:r>
    </w:p>
    <w:p>
      <w:pPr>
        <w:pStyle w:val="44"/>
        <w:ind w:firstLine="480"/>
        <w:rPr>
          <w:rFonts w:ascii="宋体" w:hAnsi="宋体"/>
          <w:sz w:val="24"/>
          <w:szCs w:val="24"/>
        </w:rPr>
      </w:pPr>
    </w:p>
    <w:p>
      <w:pPr>
        <w:pStyle w:val="44"/>
        <w:numPr>
          <w:ilvl w:val="0"/>
          <w:numId w:val="10"/>
        </w:numPr>
        <w:spacing w:line="460" w:lineRule="exact"/>
        <w:ind w:firstLineChars="0"/>
        <w:jc w:val="both"/>
        <w:rPr>
          <w:rFonts w:ascii="宋体" w:hAnsi="宋体"/>
          <w:sz w:val="24"/>
          <w:szCs w:val="24"/>
        </w:rPr>
      </w:pP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353060</wp:posOffset>
                </wp:positionH>
                <wp:positionV relativeFrom="paragraph">
                  <wp:posOffset>487680</wp:posOffset>
                </wp:positionV>
                <wp:extent cx="4942205" cy="2508250"/>
                <wp:effectExtent l="0" t="0" r="10795" b="25400"/>
                <wp:wrapSquare wrapText="bothSides"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2205" cy="25082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&lt;div&gt;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&lt;form action="#"&gt;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&lt;label for="email"&gt;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  Email: &lt;input type="email" id="email" placeholder="Enter your email" /&gt; 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&lt;/label&gt;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&lt;label for="message"&gt;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  Message: &lt;textarea id="message"&gt;Your Message&lt;/textarea&gt;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&lt;/label&gt;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&lt;input type="submit" valid="Send Message" /&gt;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&lt;/form&gt;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&lt;/div&gt;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.8pt;margin-top:38.4pt;height:197.5pt;width:389.15pt;mso-wrap-distance-bottom:0pt;mso-wrap-distance-left:9pt;mso-wrap-distance-right:9pt;mso-wrap-distance-top:0pt;z-index:251672576;mso-width-relative:page;mso-height-relative:page;" filled="f" stroked="t" coordsize="21600,21600" o:gfxdata="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PUxMaDaAAAACQEA&#10;AA8AAAAAAAAAAQAgAAAAIgAAAGRycy9kb3ducmV2LnhtbFBLAQIUABQAAAAIAIdO4kCOHCHpUQIA&#10;AI8EAAAOAAAAAAAAAAEAIAAAACkBAABkcnMvZTJvRG9jLnhtbFBLBQYAAAAABgAGAFkBAADsBQAA&#10;AAA=&#10;">
                <v:fill on="f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&lt;div&gt;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&lt;form action="#"&gt;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&lt;label for="email"&gt;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  Email: &lt;input type="email" id="email" placeholder="Enter your email" /&gt; 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&lt;/label&gt;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&lt;label for="message"&gt;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  Message: &lt;textarea id="message"&gt;Your Message&lt;/textarea&gt;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&lt;/label&gt;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&lt;input type="submit" valid="Send Message" /&gt;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&lt;/form&gt;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&lt;/div&gt;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 w:ascii="宋体" w:hAnsi="宋体"/>
          <w:sz w:val="24"/>
          <w:szCs w:val="24"/>
        </w:rPr>
        <w:t>创建联系表格区块，代码如下：</w:t>
      </w:r>
    </w:p>
    <w:p>
      <w:pPr>
        <w:pStyle w:val="44"/>
        <w:ind w:firstLine="480"/>
        <w:rPr>
          <w:rFonts w:ascii="宋体" w:hAnsi="宋体"/>
          <w:sz w:val="24"/>
          <w:szCs w:val="24"/>
        </w:rPr>
      </w:pPr>
    </w:p>
    <w:p>
      <w:pPr>
        <w:pStyle w:val="44"/>
        <w:numPr>
          <w:ilvl w:val="0"/>
          <w:numId w:val="10"/>
        </w:numPr>
        <w:spacing w:line="460" w:lineRule="exact"/>
        <w:ind w:firstLineChars="0"/>
        <w:jc w:val="both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在浏览器中刷新home页面，查看效果。现在，我们就有了一个没有任何CSS样式的个人主页，完成。</w:t>
      </w:r>
    </w:p>
    <w:p>
      <w:pPr>
        <w:pStyle w:val="44"/>
        <w:ind w:firstLine="480"/>
        <w:rPr>
          <w:rFonts w:ascii="宋体" w:hAnsi="宋体"/>
          <w:sz w:val="24"/>
          <w:szCs w:val="24"/>
        </w:rPr>
      </w:pPr>
    </w:p>
    <w:p>
      <w:pPr>
        <w:pStyle w:val="44"/>
        <w:numPr>
          <w:ilvl w:val="0"/>
          <w:numId w:val="10"/>
        </w:numPr>
        <w:spacing w:line="460" w:lineRule="exact"/>
        <w:ind w:firstLineChars="0"/>
        <w:jc w:val="both"/>
        <w:rPr>
          <w:rFonts w:ascii="宋体" w:hAnsi="宋体"/>
          <w:color w:val="FF0000"/>
          <w:sz w:val="24"/>
          <w:szCs w:val="24"/>
        </w:rPr>
      </w:pPr>
      <w:r>
        <w:rPr>
          <w:rFonts w:hint="eastAsia" w:ascii="宋体" w:hAnsi="宋体"/>
          <w:color w:val="FF0000"/>
          <w:sz w:val="24"/>
          <w:szCs w:val="24"/>
        </w:rPr>
        <w:t>注意事项：如粘贴代码之后HTML显示不正常，可能是由于word中的双引号为中文双引号，在VS</w:t>
      </w:r>
      <w:r>
        <w:rPr>
          <w:rFonts w:ascii="宋体" w:hAnsi="宋体"/>
          <w:color w:val="FF0000"/>
          <w:sz w:val="24"/>
          <w:szCs w:val="24"/>
        </w:rPr>
        <w:t xml:space="preserve"> </w:t>
      </w:r>
      <w:r>
        <w:rPr>
          <w:rFonts w:hint="eastAsia" w:ascii="宋体" w:hAnsi="宋体"/>
          <w:color w:val="FF0000"/>
          <w:sz w:val="24"/>
          <w:szCs w:val="24"/>
        </w:rPr>
        <w:t>Code中修改双引号为英文双引号即可。</w:t>
      </w:r>
    </w:p>
    <w:p>
      <w:pPr>
        <w:pStyle w:val="3"/>
      </w:pPr>
      <w:r>
        <w:rPr>
          <w:rFonts w:hint="eastAsia"/>
        </w:rPr>
        <w:t>为自己的个人主页加入CSS样式</w:t>
      </w:r>
    </w:p>
    <w:p>
      <w:pPr>
        <w:pStyle w:val="4"/>
      </w:pPr>
      <w:r>
        <w:rPr>
          <w:rFonts w:hint="eastAsia"/>
        </w:rPr>
        <w:t>新建一个CSS样式文件</w:t>
      </w:r>
    </w:p>
    <w:p>
      <w:pPr>
        <w:pStyle w:val="41"/>
        <w:numPr>
          <w:ilvl w:val="1"/>
          <w:numId w:val="11"/>
        </w:numPr>
        <w:tabs>
          <w:tab w:val="left" w:pos="900"/>
          <w:tab w:val="clear" w:pos="1007"/>
        </w:tabs>
        <w:ind w:left="900" w:firstLineChars="0"/>
      </w:pPr>
      <w:r>
        <w:rPr>
          <w:rFonts w:hint="eastAsia"/>
        </w:rPr>
        <w:t>在VS</w:t>
      </w:r>
      <w:r>
        <w:t xml:space="preserve"> </w:t>
      </w:r>
      <w:r>
        <w:rPr>
          <w:rFonts w:hint="eastAsia"/>
        </w:rPr>
        <w:t>Code左侧菜单栏中选中ex</w:t>
      </w:r>
      <w:r>
        <w:t>1</w:t>
      </w:r>
      <w:r>
        <w:rPr>
          <w:rFonts w:hint="eastAsia"/>
        </w:rPr>
        <w:t>文件夹，创建新文件，命名为style</w:t>
      </w:r>
      <w:r>
        <w:t>.css</w:t>
      </w:r>
      <w:r>
        <w:rPr>
          <w:rFonts w:hint="eastAsia"/>
        </w:rPr>
        <w:t>；</w:t>
      </w:r>
    </w:p>
    <w:p>
      <w:pPr>
        <w:pStyle w:val="41"/>
        <w:numPr>
          <w:ilvl w:val="1"/>
          <w:numId w:val="11"/>
        </w:numPr>
        <w:tabs>
          <w:tab w:val="left" w:pos="900"/>
          <w:tab w:val="clear" w:pos="1007"/>
        </w:tabs>
        <w:ind w:left="900" w:firstLineChars="0"/>
      </w:pPr>
      <w:r>
        <w:rPr>
          <w:rFonts w:hint="eastAsia"/>
        </w:rPr>
        <w:t>在home</w:t>
      </w:r>
      <w:r>
        <w:t>.html</w:t>
      </w:r>
      <w:r>
        <w:rPr>
          <w:rFonts w:hint="eastAsia"/>
        </w:rPr>
        <w:t>的</w:t>
      </w:r>
      <w:r>
        <w:t>&lt;</w:t>
      </w:r>
      <w:r>
        <w:rPr>
          <w:rFonts w:hint="eastAsia"/>
        </w:rPr>
        <w:t>head</w:t>
      </w:r>
      <w:r>
        <w:t>&gt;</w:t>
      </w:r>
      <w:r>
        <w:rPr>
          <w:rFonts w:hint="eastAsia"/>
        </w:rPr>
        <w:t>元素中添加如下代码，将上一步创建的CSS文件引入home</w:t>
      </w:r>
      <w:r>
        <w:t>.html</w:t>
      </w:r>
      <w:r>
        <w:rPr>
          <w:rFonts w:hint="eastAsia"/>
        </w:rPr>
        <w:t>中：</w:t>
      </w:r>
    </w:p>
    <w:p>
      <w:pPr>
        <w:pStyle w:val="41"/>
        <w:ind w:left="446" w:firstLine="0" w:firstLineChars="0"/>
      </w:pP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401955</wp:posOffset>
                </wp:positionH>
                <wp:positionV relativeFrom="paragraph">
                  <wp:posOffset>64135</wp:posOffset>
                </wp:positionV>
                <wp:extent cx="4942205" cy="432435"/>
                <wp:effectExtent l="0" t="0" r="10795" b="12065"/>
                <wp:wrapSquare wrapText="bothSides"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2205" cy="4324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&lt;link rel="stylesheet" href="style.css"&gt;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.65pt;margin-top:5.05pt;height:34.05pt;width:389.15pt;mso-wrap-distance-bottom:0pt;mso-wrap-distance-left:9pt;mso-wrap-distance-right:9pt;mso-wrap-distance-top:0pt;z-index:251673600;mso-width-relative:page;mso-height-relative:page;" filled="f" stroked="t" coordsize="21600,21600" o:gfxdata="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BtSPDbZAAAACAEA&#10;AA8AAAAAAAAAAQAgAAAAIgAAAGRycy9kb3ducmV2LnhtbFBLAQIUABQAAAAIAIdO4kCcomiyUgIA&#10;AJAEAAAOAAAAAAAAAAEAIAAAACgBAABkcnMvZTJvRG9jLnhtbFBLBQYAAAAABgAGAFkBAADsBQAA&#10;AAA=&#10;">
                <v:fill on="f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&lt;link rel="stylesheet" href="style.css"&gt;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pStyle w:val="41"/>
        <w:numPr>
          <w:ilvl w:val="1"/>
          <w:numId w:val="11"/>
        </w:numPr>
        <w:tabs>
          <w:tab w:val="left" w:pos="900"/>
          <w:tab w:val="clear" w:pos="1007"/>
        </w:tabs>
        <w:ind w:left="900" w:firstLineChars="0"/>
      </w:pPr>
      <w:r>
        <w:rPr>
          <w:rFonts w:hint="eastAsia"/>
        </w:rPr>
        <w:t>接下来，我们将在style</w:t>
      </w:r>
      <w:r>
        <w:t>.css</w:t>
      </w:r>
      <w:r>
        <w:rPr>
          <w:rFonts w:hint="eastAsia"/>
        </w:rPr>
        <w:t>文件中添加CSS样式。</w:t>
      </w:r>
    </w:p>
    <w:p>
      <w:pPr>
        <w:pStyle w:val="4"/>
      </w:pPr>
      <w:r>
        <w:rPr>
          <w:rFonts w:hint="eastAsia"/>
        </w:rPr>
        <w:t>了解学习不同的CSS选择器</w:t>
      </w:r>
    </w:p>
    <w:p>
      <w:pPr>
        <w:pStyle w:val="41"/>
        <w:numPr>
          <w:ilvl w:val="2"/>
          <w:numId w:val="11"/>
        </w:numPr>
        <w:ind w:firstLineChars="0"/>
      </w:pP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226060</wp:posOffset>
                </wp:positionH>
                <wp:positionV relativeFrom="paragraph">
                  <wp:posOffset>662305</wp:posOffset>
                </wp:positionV>
                <wp:extent cx="4942205" cy="432435"/>
                <wp:effectExtent l="0" t="0" r="10795" b="12065"/>
                <wp:wrapSquare wrapText="bothSides"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2205" cy="4324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sz w:val="24"/>
                              </w:rPr>
                              <w:t>p</w:t>
                            </w: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{color: red;}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.8pt;margin-top:52.15pt;height:34.05pt;width:389.15pt;mso-wrap-distance-bottom:0pt;mso-wrap-distance-left:9pt;mso-wrap-distance-right:9pt;mso-wrap-distance-top:0pt;z-index:251674624;mso-width-relative:page;mso-height-relative:page;" filled="f" stroked="t" coordsize="21600,21600" o:gfxdata="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Ela6iPaAAAACgEA&#10;AA8AAAAAAAAAAQAgAAAAIgAAAGRycy9kb3ducmV2LnhtbFBLAQIUABQAAAAIAIdO4kCdntwjUQIA&#10;AJAEAAAOAAAAAAAAAAEAIAAAACkBAABkcnMvZTJvRG9jLnhtbFBLBQYAAAAABgAGAFkBAADsBQAA&#10;AAA=&#10;">
                <v:fill on="f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hint="eastAsia" w:ascii="宋体" w:hAnsi="宋体"/>
                          <w:sz w:val="24"/>
                        </w:rPr>
                        <w:t>p</w:t>
                      </w:r>
                      <w:r>
                        <w:rPr>
                          <w:rFonts w:ascii="宋体" w:hAnsi="宋体"/>
                          <w:sz w:val="24"/>
                        </w:rPr>
                        <w:t xml:space="preserve"> {color: red;}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</w:rPr>
        <w:t>元素选择器：在style</w:t>
      </w:r>
      <w:r>
        <w:t>.css</w:t>
      </w:r>
      <w:r>
        <w:rPr>
          <w:rFonts w:hint="eastAsia"/>
        </w:rPr>
        <w:t>加入如下样式，在浏览器中刷新home页面，观察变化。</w:t>
      </w:r>
    </w:p>
    <w:p>
      <w:pPr>
        <w:pStyle w:val="41"/>
        <w:numPr>
          <w:ilvl w:val="2"/>
          <w:numId w:val="11"/>
        </w:numPr>
        <w:ind w:firstLineChars="0"/>
      </w:pP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226060</wp:posOffset>
                </wp:positionH>
                <wp:positionV relativeFrom="paragraph">
                  <wp:posOffset>1667510</wp:posOffset>
                </wp:positionV>
                <wp:extent cx="4942205" cy="432435"/>
                <wp:effectExtent l="0" t="0" r="10795" b="12065"/>
                <wp:wrapSquare wrapText="bothSides"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2205" cy="4324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.quote {color: red;}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.8pt;margin-top:131.3pt;height:34.05pt;width:389.15pt;mso-wrap-distance-bottom:0pt;mso-wrap-distance-left:9pt;mso-wrap-distance-right:9pt;mso-wrap-distance-top:0pt;z-index:251676672;mso-width-relative:page;mso-height-relative:page;" filled="f" stroked="t" coordsize="21600,21600" o:gfxdata="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AGqVNV2gAAAAoB&#10;AAAPAAAAAAAAAAEAIAAAACIAAABkcnMvZG93bnJldi54bWxQSwECFAAUAAAACACHTuJA3uDF21IC&#10;AACQBAAADgAAAAAAAAABACAAAAApAQAAZHJzL2Uyb0RvYy54bWxQSwUGAAAAAAYABgBZAQAA7QUA&#10;AAAA&#10;">
                <v:fill on="f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.quote {color: red;}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226060</wp:posOffset>
                </wp:positionH>
                <wp:positionV relativeFrom="paragraph">
                  <wp:posOffset>1115695</wp:posOffset>
                </wp:positionV>
                <wp:extent cx="4942205" cy="432435"/>
                <wp:effectExtent l="0" t="0" r="10795" b="12065"/>
                <wp:wrapSquare wrapText="bothSides"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2205" cy="4324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&lt;p class=”quote”&gt;…&lt;/p&gt;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.8pt;margin-top:87.85pt;height:34.05pt;width:389.15pt;mso-wrap-distance-bottom:0pt;mso-wrap-distance-left:9pt;mso-wrap-distance-right:9pt;mso-wrap-distance-top:0pt;z-index:251675648;mso-width-relative:page;mso-height-relative:page;" filled="f" stroked="t" coordsize="21600,21600" o:gfxdata="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iME3NdsAAAAK&#10;AQAADwAAAAAAAAABACAAAAAiAAAAZHJzL2Rvd25yZXYueG1sUEsBAhQAFAAAAAgAh07iQLw/ChdS&#10;AgAAkAQAAA4AAAAAAAAAAQAgAAAAKgEAAGRycy9lMm9Eb2MueG1sUEsFBgAAAAAGAAYAWQEAAO4F&#10;AAAAAA==&#10;">
                <v:fill on="f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&lt;p class=”quote”&gt;…&lt;/p&gt;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</w:rPr>
        <w:t>类选择器：给home页面中的段落元素加上类quote，同时在style</w:t>
      </w:r>
      <w:r>
        <w:t>.css</w:t>
      </w:r>
      <w:r>
        <w:rPr>
          <w:rFonts w:hint="eastAsia"/>
        </w:rPr>
        <w:t>中尝试类选择器，代码如下：</w:t>
      </w:r>
    </w:p>
    <w:p>
      <w:pPr>
        <w:pStyle w:val="41"/>
        <w:numPr>
          <w:ilvl w:val="2"/>
          <w:numId w:val="11"/>
        </w:numPr>
        <w:ind w:firstLineChars="0"/>
      </w:pPr>
      <w:r>
        <w:rPr>
          <w:rFonts w:hint="eastAsia"/>
        </w:rPr>
        <w:t>ID选择器:</w:t>
      </w:r>
      <w:r>
        <w:t xml:space="preserve"> </w:t>
      </w:r>
      <w:r>
        <w:rPr>
          <w:rFonts w:hint="eastAsia"/>
        </w:rPr>
        <w:t>给home页面中的段落元素加上I</w:t>
      </w:r>
      <w:r>
        <w:t xml:space="preserve">D </w:t>
      </w:r>
      <w:r>
        <w:rPr>
          <w:rFonts w:hint="eastAsia"/>
        </w:rPr>
        <w:t>quote，同时在style</w:t>
      </w:r>
      <w:r>
        <w:t>.css</w:t>
      </w:r>
      <w:r>
        <w:rPr>
          <w:rFonts w:hint="eastAsia"/>
        </w:rPr>
        <w:t>中尝试I</w:t>
      </w:r>
      <w:r>
        <w:t>D</w:t>
      </w:r>
      <w:r>
        <w:rPr>
          <w:rFonts w:hint="eastAsia"/>
        </w:rPr>
        <w:t>选择器，代码如下：</w:t>
      </w:r>
    </w:p>
    <w:p>
      <w:pPr>
        <w:pStyle w:val="41"/>
        <w:ind w:firstLine="0" w:firstLineChars="0"/>
      </w:pP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274955</wp:posOffset>
                </wp:positionH>
                <wp:positionV relativeFrom="paragraph">
                  <wp:posOffset>294640</wp:posOffset>
                </wp:positionV>
                <wp:extent cx="4942205" cy="432435"/>
                <wp:effectExtent l="0" t="0" r="10795" b="12065"/>
                <wp:wrapSquare wrapText="bothSides"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2205" cy="4324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&lt;p id=”quote”&gt;…&lt;/p&gt;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.65pt;margin-top:23.2pt;height:34.05pt;width:389.15pt;mso-wrap-distance-bottom:0pt;mso-wrap-distance-left:9pt;mso-wrap-distance-right:9pt;mso-wrap-distance-top:0pt;z-index:251677696;mso-width-relative:page;mso-height-relative:page;" filled="f" stroked="t" coordsize="21600,21600" o:gfxdata="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Dj+WNh2gAAAAkB&#10;AAAPAAAAAAAAAAEAIAAAACIAAABkcnMvZG93bnJldi54bWxQSwECFAAUAAAACACHTuJA39xxSlIC&#10;AACQBAAADgAAAAAAAAABACAAAAApAQAAZHJzL2Uyb0RvYy54bWxQSwUGAAAAAAYABgBZAQAA7QUA&#10;AAAA&#10;">
                <v:fill on="f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&lt;p id=”quote”&gt;…&lt;/p&gt;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274955</wp:posOffset>
                </wp:positionH>
                <wp:positionV relativeFrom="paragraph">
                  <wp:posOffset>846455</wp:posOffset>
                </wp:positionV>
                <wp:extent cx="4942205" cy="432435"/>
                <wp:effectExtent l="0" t="0" r="10795" b="12065"/>
                <wp:wrapSquare wrapText="bothSides"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2205" cy="4324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#quote {color: red;}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.65pt;margin-top:66.65pt;height:34.05pt;width:389.15pt;mso-wrap-distance-bottom:0pt;mso-wrap-distance-left:9pt;mso-wrap-distance-right:9pt;mso-wrap-distance-top:0pt;z-index:251678720;mso-width-relative:page;mso-height-relative:page;" filled="f" stroked="t" coordsize="21600,21600" o:gfxdata="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DIZ+9XZAAAACgEA&#10;AA8AAAAAAAAAAQAgAAAAIgAAAGRycy9kb3ducmV2LnhtbFBLAQIUABQAAAAIAIdO4kD/QRPvUgIA&#10;AJAEAAAOAAAAAAAAAAEAIAAAACgBAABkcnMvZTJvRG9jLnhtbFBLBQYAAAAABgAGAFkBAADsBQAA&#10;AAA=&#10;">
                <v:fill on="f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#quote {color: red;}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pStyle w:val="41"/>
        <w:numPr>
          <w:ilvl w:val="2"/>
          <w:numId w:val="11"/>
        </w:numPr>
        <w:ind w:firstLineChars="0"/>
      </w:pPr>
      <w:r>
        <w:rPr>
          <w:rFonts w:hint="eastAsia"/>
        </w:rPr>
        <w:t>更多CSS基础知识请参考网址：</w:t>
      </w:r>
      <w:r>
        <w:fldChar w:fldCharType="begin"/>
      </w:r>
      <w:r>
        <w:instrText xml:space="preserve"> HYPERLINK "https://www.runoob.com/css/css-tutorial.html" </w:instrText>
      </w:r>
      <w:r>
        <w:fldChar w:fldCharType="separate"/>
      </w:r>
      <w:r>
        <w:rPr>
          <w:rStyle w:val="23"/>
        </w:rPr>
        <w:t>https://www.runoob.com/css/css-tutorial.html</w:t>
      </w:r>
      <w:r>
        <w:fldChar w:fldCharType="end"/>
      </w:r>
      <w:r>
        <w:rPr>
          <w:rFonts w:hint="eastAsia"/>
        </w:rPr>
        <w:t>。</w:t>
      </w:r>
      <w:r>
        <w:t xml:space="preserve"> </w:t>
      </w:r>
    </w:p>
    <w:p>
      <w:pPr>
        <w:pStyle w:val="4"/>
      </w:pPr>
      <w:r>
        <w:rPr>
          <w:rFonts w:hint="eastAsia"/>
        </w:rPr>
        <w:t>了解CSS网格视图</w:t>
      </w:r>
    </w:p>
    <w:p>
      <w:pPr>
        <w:pStyle w:val="44"/>
        <w:numPr>
          <w:ilvl w:val="0"/>
          <w:numId w:val="12"/>
        </w:numPr>
        <w:ind w:firstLineChars="0"/>
        <w:rPr>
          <w:sz w:val="24"/>
        </w:rPr>
      </w:pPr>
      <w:r>
        <w:rPr>
          <w:rFonts w:hint="eastAsia"/>
          <w:sz w:val="24"/>
        </w:rPr>
        <w:t>在home</w:t>
      </w:r>
      <w:r>
        <w:rPr>
          <w:sz w:val="24"/>
        </w:rPr>
        <w:t>.html</w:t>
      </w:r>
      <w:r>
        <w:rPr>
          <w:rFonts w:hint="eastAsia"/>
          <w:sz w:val="24"/>
        </w:rPr>
        <w:t>页面加入如下代码：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mc:AlternateContent>
          <mc:Choice Requires="wps">
            <w:drawing>
              <wp:inline distT="0" distB="0" distL="0" distR="0">
                <wp:extent cx="4942205" cy="2487295"/>
                <wp:effectExtent l="0" t="0" r="10795" b="27305"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2205" cy="248729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&lt;div class="grid-table"&gt;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&lt;div&gt;1&lt;/div&gt;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&lt;div&gt;2&lt;/div&gt;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&lt;div&gt;3&lt;/div&gt;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&lt;div&gt;4&lt;/div&gt;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&lt;div&gt;5&lt;/div&gt;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&lt;div&gt;6&lt;/div&gt;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&lt;/div&gt;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95.85pt;width:389.15pt;" filled="f" stroked="t" coordsize="21600,21600" o:gfxdata="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tDUwxtcAAAAFAQAA&#10;DwAAAAAAAAABACAAAAAiAAAAZHJzL2Rvd25yZXYueG1sUEsBAhQAFAAAAAgAh07iQB+IKQ5TAgAA&#10;kQQAAA4AAAAAAAAAAQAgAAAAJgEAAGRycy9lMm9Eb2MueG1sUEsFBgAAAAAGAAYAWQEAAOsFAAAA&#10;AA==&#10;">
                <v:fill on="f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&lt;div class="grid-table"&gt;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&lt;div&gt;1&lt;/div&gt;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&lt;div&gt;2&lt;/div&gt;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&lt;div&gt;3&lt;/div&gt;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&lt;div&gt;4&lt;/div&gt;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&lt;div&gt;5&lt;/div&gt;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&lt;div&gt;6&lt;/div&gt;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&lt;/div&gt;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rPr>
          <w:rFonts w:hint="eastAsia"/>
          <w:sz w:val="24"/>
        </w:rPr>
      </w:pPr>
    </w:p>
    <w:p>
      <w:pPr>
        <w:spacing w:line="360" w:lineRule="auto"/>
        <w:ind w:left="782"/>
        <w:rPr>
          <w:sz w:val="24"/>
        </w:rPr>
      </w:pPr>
      <w:r>
        <w:rPr>
          <w:rFonts w:hint="eastAsia"/>
          <w:sz w:val="24"/>
        </w:rPr>
        <w:t>刷新home页面，观察效果。接着在style</w:t>
      </w:r>
      <w:r>
        <w:rPr>
          <w:sz w:val="24"/>
        </w:rPr>
        <w:t>.css</w:t>
      </w:r>
      <w:r>
        <w:rPr>
          <w:rFonts w:hint="eastAsia"/>
          <w:sz w:val="24"/>
        </w:rPr>
        <w:t>中加入如下样式：</w:t>
      </w:r>
    </w:p>
    <w:p>
      <w:pPr>
        <w:spacing w:line="360" w:lineRule="auto"/>
        <w:ind w:left="782"/>
        <w:rPr>
          <w:sz w:val="24"/>
        </w:rPr>
      </w:pPr>
      <w:r>
        <mc:AlternateContent>
          <mc:Choice Requires="wps">
            <w:drawing>
              <wp:inline distT="0" distB="0" distL="0" distR="0">
                <wp:extent cx="4942205" cy="1524000"/>
                <wp:effectExtent l="0" t="0" r="10795" b="19050"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2205" cy="1524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.grid-table {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display: grid;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grid-template-rows: auto auto;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Grid-template-columns: auto auto auto;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20pt;width:389.15pt;" filled="f" stroked="t" coordsize="21600,21600" o:gfxdata="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Km+QVtcAAAAFAQAA&#10;DwAAAAAAAAABACAAAAAiAAAAZHJzL2Rvd25yZXYueG1sUEsBAhQAFAAAAAgAh07iQP06fMtTAgAA&#10;kQQAAA4AAAAAAAAAAQAgAAAAJgEAAGRycy9lMm9Eb2MueG1sUEsFBgAAAAAGAAYAWQEAAOsFAAAA&#10;AA==&#10;">
                <v:fill on="f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.grid-table {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display: grid;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grid-template-rows: auto auto;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Grid-template-columns: auto auto auto;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line="360" w:lineRule="auto"/>
        <w:ind w:left="782"/>
        <w:rPr>
          <w:rFonts w:hint="eastAsia"/>
          <w:sz w:val="24"/>
        </w:rPr>
      </w:pPr>
    </w:p>
    <w:p>
      <w:pPr>
        <w:spacing w:line="360" w:lineRule="auto"/>
        <w:ind w:left="782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刷新home页面，观察加入disaply：grid前后的区别。</w:t>
      </w:r>
    </w:p>
    <w:p>
      <w:pPr>
        <w:pStyle w:val="44"/>
        <w:numPr>
          <w:ilvl w:val="0"/>
          <w:numId w:val="12"/>
        </w:numPr>
        <w:spacing w:line="360" w:lineRule="auto"/>
        <w:ind w:left="782" w:firstLineChars="0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删除home页面中的以上代码，完成。</w:t>
      </w:r>
    </w:p>
    <w:p>
      <w:pPr>
        <w:rPr>
          <w:rFonts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4"/>
      </w:pPr>
      <w:r>
        <w:rPr>
          <w:rFonts w:hint="eastAsia"/>
        </w:rPr>
        <w:t>为自己的个人主页加入CSS样式</w:t>
      </w:r>
    </w:p>
    <w:p>
      <w:pPr>
        <w:pStyle w:val="44"/>
        <w:numPr>
          <w:ilvl w:val="0"/>
          <w:numId w:val="13"/>
        </w:numPr>
        <w:spacing w:line="360" w:lineRule="auto"/>
        <w:ind w:left="777" w:hanging="357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首先在home页面的body中增加一个类为container的区块，将body中的内容全部放在container区块中，同时，在style</w:t>
      </w:r>
      <w:r>
        <w:rPr>
          <w:sz w:val="24"/>
          <w:szCs w:val="24"/>
        </w:rPr>
        <w:t>.css</w:t>
      </w:r>
      <w:r>
        <w:rPr>
          <w:rFonts w:hint="eastAsia"/>
          <w:sz w:val="24"/>
          <w:szCs w:val="24"/>
        </w:rPr>
        <w:t>中为container加入如下样式，代码如下：</w:t>
      </w:r>
    </w:p>
    <w:p>
      <w:pPr>
        <w:rPr>
          <w:sz w:val="24"/>
          <w:szCs w:val="24"/>
        </w:rPr>
      </w:pPr>
      <w:r>
        <mc:AlternateContent>
          <mc:Choice Requires="wps">
            <w:drawing>
              <wp:inline distT="0" distB="0" distL="0" distR="0">
                <wp:extent cx="4942205" cy="1228725"/>
                <wp:effectExtent l="0" t="0" r="10795" b="28575"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2205" cy="12287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.container {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max-width: 840px;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margin: 0 auto;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96.75pt;width:389.15pt;" filled="f" stroked="t" coordsize="21600,21600" o:gfxdata="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SYwaVtcAAAAFAQAA&#10;DwAAAAAAAAABACAAAAAiAAAAZHJzL2Rvd25yZXYueG1sUEsBAhQAFAAAAAgAh07iQC+yly1TAgAA&#10;kQQAAA4AAAAAAAAAAQAgAAAAJgEAAGRycy9lMm9Eb2MueG1sUEsFBgAAAAAGAAYAWQEAAOsFAAAA&#10;AA==&#10;">
                <v:fill on="f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.container {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max-width: 840px;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margin: 0 auto;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mc:AlternateContent>
          <mc:Choice Requires="wps">
            <w:drawing>
              <wp:inline distT="0" distB="0" distL="0" distR="0">
                <wp:extent cx="4942205" cy="1524000"/>
                <wp:effectExtent l="0" t="0" r="10795" b="19050"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2205" cy="1524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&lt;body&gt;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&lt;div class=”container”&gt;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&lt;!-- all of our existing content goes here --&gt;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&lt;/div&gt;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&lt;/body&gt;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20pt;width:389.15pt;" filled="f" stroked="t" coordsize="21600,21600" o:gfxdata="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Km+QVtcAAAAFAQAA&#10;DwAAAAAAAAABACAAAAAiAAAAZHJzL2Rvd25yZXYueG1sUEsBAhQAFAAAAAgAh07iQEAneiFTAgAA&#10;kQQAAA4AAAAAAAAAAQAgAAAAJgEAAGRycy9lMm9Eb2MueG1sUEsFBgAAAAAGAAYAWQEAAOsFAAAA&#10;AA==&#10;">
                <v:fill on="f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&lt;body&gt;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&lt;div class=”container”&gt;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&lt;!-- all of our existing content goes here --&gt;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&lt;/div&gt;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&lt;/body&gt;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rPr>
          <w:sz w:val="24"/>
          <w:szCs w:val="24"/>
        </w:rPr>
      </w:pPr>
    </w:p>
    <w:p>
      <w:pPr>
        <w:spacing w:line="360" w:lineRule="auto"/>
        <w:ind w:left="420" w:firstLine="357"/>
        <w:rPr>
          <w:sz w:val="24"/>
          <w:szCs w:val="24"/>
        </w:rPr>
      </w:pPr>
      <w:r>
        <w:rPr>
          <w:rFonts w:hint="eastAsia"/>
          <w:sz w:val="24"/>
          <w:szCs w:val="24"/>
        </w:rPr>
        <w:t>刷新home页面，观察效果。</w:t>
      </w:r>
    </w:p>
    <w:p>
      <w:pPr>
        <w:pStyle w:val="44"/>
        <w:numPr>
          <w:ilvl w:val="0"/>
          <w:numId w:val="13"/>
        </w:numPr>
        <w:spacing w:line="360" w:lineRule="auto"/>
        <w:ind w:left="777" w:hanging="357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接下来，我们给每个区块加入CSS样式，使得整个内容位于页面中间。首先给第一个区块加入类class</w:t>
      </w:r>
      <w:r>
        <w:rPr>
          <w:sz w:val="24"/>
          <w:szCs w:val="24"/>
        </w:rPr>
        <w:t>=“</w:t>
      </w:r>
      <w:r>
        <w:rPr>
          <w:rFonts w:hint="eastAsia"/>
          <w:sz w:val="24"/>
          <w:szCs w:val="24"/>
        </w:rPr>
        <w:t>intro</w:t>
      </w:r>
      <w:r>
        <w:rPr>
          <w:sz w:val="24"/>
          <w:szCs w:val="24"/>
        </w:rPr>
        <w:t>”,</w:t>
      </w:r>
      <w:r>
        <w:rPr>
          <w:rFonts w:hint="eastAsia"/>
          <w:sz w:val="24"/>
          <w:szCs w:val="24"/>
        </w:rPr>
        <w:t>并加入样式：</w:t>
      </w:r>
    </w:p>
    <w:p>
      <w:pPr>
        <w:spacing w:line="360" w:lineRule="auto"/>
        <w:rPr>
          <w:rFonts w:hint="eastAsia"/>
          <w:sz w:val="24"/>
          <w:szCs w:val="24"/>
        </w:rPr>
      </w:pPr>
      <w:r>
        <mc:AlternateContent>
          <mc:Choice Requires="wps">
            <w:drawing>
              <wp:inline distT="0" distB="0" distL="0" distR="0">
                <wp:extent cx="4942205" cy="943610"/>
                <wp:effectExtent l="0" t="0" r="10795" b="27940"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2205" cy="9436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.</w:t>
                            </w:r>
                            <w:r>
                              <w:rPr>
                                <w:rFonts w:hint="eastAsia" w:ascii="宋体" w:hAnsi="宋体"/>
                                <w:sz w:val="24"/>
                              </w:rPr>
                              <w:t>intro</w:t>
                            </w: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{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t</w:t>
                            </w:r>
                            <w:r>
                              <w:rPr>
                                <w:rFonts w:hint="eastAsia" w:ascii="宋体" w:hAnsi="宋体"/>
                                <w:sz w:val="24"/>
                              </w:rPr>
                              <w:t>ext</w:t>
                            </w:r>
                            <w:r>
                              <w:rPr>
                                <w:rFonts w:ascii="宋体" w:hAnsi="宋体"/>
                                <w:sz w:val="24"/>
                              </w:rPr>
                              <w:t>-align: center;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74.3pt;width:389.15pt;" filled="f" stroked="t" coordsize="21600,21600" o:gfxdata="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yx/vb9cAAAAFAQAA&#10;DwAAAAAAAAABACAAAAAiAAAAZHJzL2Rvd25yZXYueG1sUEsBAhQAFAAAAAgAh07iQFl3PdZTAgAA&#10;kAQAAA4AAAAAAAAAAQAgAAAAJgEAAGRycy9lMm9Eb2MueG1sUEsFBgAAAAAGAAYAWQEAAOsFAAAA&#10;AA==&#10;">
                <v:fill on="f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.</w:t>
                      </w:r>
                      <w:r>
                        <w:rPr>
                          <w:rFonts w:hint="eastAsia" w:ascii="宋体" w:hAnsi="宋体"/>
                          <w:sz w:val="24"/>
                        </w:rPr>
                        <w:t>intro</w:t>
                      </w:r>
                      <w:r>
                        <w:rPr>
                          <w:rFonts w:ascii="宋体" w:hAnsi="宋体"/>
                          <w:sz w:val="24"/>
                        </w:rPr>
                        <w:t xml:space="preserve"> {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t</w:t>
                      </w:r>
                      <w:r>
                        <w:rPr>
                          <w:rFonts w:hint="eastAsia" w:ascii="宋体" w:hAnsi="宋体"/>
                          <w:sz w:val="24"/>
                        </w:rPr>
                        <w:t>ext</w:t>
                      </w:r>
                      <w:r>
                        <w:rPr>
                          <w:rFonts w:ascii="宋体" w:hAnsi="宋体"/>
                          <w:sz w:val="24"/>
                        </w:rPr>
                        <w:t>-align: center;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line="360" w:lineRule="auto"/>
        <w:ind w:left="782"/>
        <w:rPr>
          <w:sz w:val="24"/>
          <w:szCs w:val="24"/>
        </w:rPr>
      </w:pPr>
      <w:r>
        <w:rPr>
          <w:rFonts w:hint="eastAsia"/>
          <w:sz w:val="24"/>
          <w:szCs w:val="24"/>
        </w:rPr>
        <w:t>刷新home页面，显示效果如下：</w:t>
      </w:r>
    </w:p>
    <w:p>
      <w:pPr>
        <w:ind w:left="780"/>
        <w:rPr>
          <w:sz w:val="24"/>
          <w:szCs w:val="24"/>
        </w:rPr>
      </w:pPr>
    </w:p>
    <w:p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5278120" cy="2981325"/>
            <wp:effectExtent l="0" t="0" r="5080" b="3175"/>
            <wp:docPr id="23" name="图片 23" descr="树状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树状图&#10;&#10;描述已自动生成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782"/>
        <w:rPr>
          <w:sz w:val="24"/>
          <w:szCs w:val="24"/>
        </w:rPr>
      </w:pPr>
      <w:r>
        <w:rPr>
          <w:rFonts w:hint="eastAsia"/>
          <w:sz w:val="24"/>
          <w:szCs w:val="24"/>
        </w:rPr>
        <w:t>接着将个人简介部分的html元素加入类选择器，代码如下：</w:t>
      </w:r>
    </w:p>
    <w:p>
      <w:pPr>
        <w:spacing w:line="360" w:lineRule="auto"/>
        <w:ind w:leftChars="-34" w:hanging="71" w:hangingChars="34"/>
        <w:rPr>
          <w:sz w:val="24"/>
          <w:szCs w:val="24"/>
        </w:rPr>
      </w:pPr>
      <w:r>
        <mc:AlternateContent>
          <mc:Choice Requires="wps">
            <w:drawing>
              <wp:inline distT="0" distB="0" distL="0" distR="0">
                <wp:extent cx="4942205" cy="5063490"/>
                <wp:effectExtent l="0" t="0" r="10795" b="22860"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2205" cy="506361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&lt;div class="about-grid"&gt;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&lt;div class="i-am"&gt;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&lt;h3&gt;I am&lt;/h3&gt;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&lt;ul class="about-list"&gt;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  &lt;li&gt;An engineer&lt;/li&gt;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  &lt;li&gt;A reader&lt;/li&gt;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  &lt;li&gt;A hobby cook&lt;/li&gt;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&lt;/ul&gt;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&lt;/div&gt;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&lt;div class="i-like"&gt;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&lt;h3&gt;I like to&lt;/h3&gt;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&lt;ul class="about-list"&gt;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  &lt;li&gt;Meet new people&lt;/li&gt;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  &lt;li&gt;Play guitar&lt;/li&gt;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  &lt;li&gt;Eat Icecream&lt;/li&gt;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&lt;/ul&gt;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&lt;/div&gt;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&lt;/div&gt;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98.7pt;width:389.15pt;" filled="f" stroked="t" coordsize="21600,21600" o:gfxdata="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yL3kvdYAAAAFAQAA&#10;DwAAAAAAAAABACAAAAAiAAAAZHJzL2Rvd25yZXYueG1sUEsBAhQAFAAAAAgAh07iQFWb6ENUAgAA&#10;kQQAAA4AAAAAAAAAAQAgAAAAJQEAAGRycy9lMm9Eb2MueG1sUEsFBgAAAAAGAAYAWQEAAOsFAAAA&#10;AA==&#10;">
                <v:fill on="f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&lt;div class="about-grid"&gt;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&lt;div class="i-am"&gt;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&lt;h3&gt;I am&lt;/h3&gt;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&lt;ul class="about-list"&gt;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  &lt;li&gt;An engineer&lt;/li&gt;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  &lt;li&gt;A reader&lt;/li&gt;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  &lt;li&gt;A hobby cook&lt;/li&gt;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&lt;/ul&gt;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&lt;/div&gt;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&lt;div class="i-like"&gt;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&lt;h3&gt;I like to&lt;/h3&gt;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&lt;ul class="about-list"&gt;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  &lt;li&gt;Meet new people&lt;/li&gt;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  &lt;li&gt;Play guitar&lt;/li&gt;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  &lt;li&gt;Eat Icecream&lt;/li&gt;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&lt;/ul&gt;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&lt;/div&gt;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&lt;/div&gt;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line="360" w:lineRule="auto"/>
        <w:ind w:left="782"/>
        <w:rPr>
          <w:sz w:val="24"/>
          <w:szCs w:val="24"/>
        </w:rPr>
      </w:pPr>
      <w:r>
        <w:rPr>
          <w:rFonts w:hint="eastAsia"/>
          <w:sz w:val="24"/>
          <w:szCs w:val="24"/>
        </w:rPr>
        <w:t>在style</w:t>
      </w:r>
      <w:r>
        <w:rPr>
          <w:sz w:val="24"/>
          <w:szCs w:val="24"/>
        </w:rPr>
        <w:t>.css</w:t>
      </w:r>
      <w:r>
        <w:rPr>
          <w:rFonts w:hint="eastAsia"/>
          <w:sz w:val="24"/>
          <w:szCs w:val="24"/>
        </w:rPr>
        <w:t>中为个人简介部分加入CSS样式，代码如下：</w:t>
      </w:r>
    </w:p>
    <w:p>
      <w:pPr>
        <w:ind w:left="-2" w:leftChars="-1"/>
        <w:rPr>
          <w:sz w:val="24"/>
          <w:szCs w:val="24"/>
        </w:rPr>
      </w:pPr>
      <w:r>
        <mc:AlternateContent>
          <mc:Choice Requires="wps">
            <w:drawing>
              <wp:inline distT="0" distB="0" distL="0" distR="0">
                <wp:extent cx="4942205" cy="2527300"/>
                <wp:effectExtent l="0" t="0" r="10795" b="25400"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2205" cy="252741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.about-grid {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display: grid;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grid-template-columns: 50% 50%;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.i-am, .i-like {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text-align: center;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text-decoration: none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.about-list {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list-style: none;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padding: 0;</w:t>
                            </w:r>
                          </w:p>
                          <w:p>
                            <w:pPr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99pt;width:389.15pt;" filled="f" stroked="t" coordsize="21600,21600" o:gfxdata="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C1OydNcAAAAFAQAA&#10;DwAAAAAAAAABACAAAAAiAAAAZHJzL2Rvd25yZXYueG1sUEsBAhQAFAAAAAgAh07iQO+5cz9TAgAA&#10;kQQAAA4AAAAAAAAAAQAgAAAAJgEAAGRycy9lMm9Eb2MueG1sUEsFBgAAAAAGAAYAWQEAAOsFAAAA&#10;AA==&#10;">
                <v:fill on="f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.about-grid {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display: grid;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grid-template-columns: 50% 50%;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}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.i-am, .i-like {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text-align: center;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text-decoration: none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}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.about-list {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list-style: none;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padding: 0;</w:t>
                      </w:r>
                    </w:p>
                    <w:p>
                      <w:pPr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  <w:r>
        <w:rPr>
          <w:sz w:val="24"/>
          <w:szCs w:val="24"/>
        </w:rPr>
        <w:t xml:space="preserve"> </w:t>
      </w:r>
    </w:p>
    <w:p>
      <w:pPr>
        <w:ind w:left="780"/>
        <w:rPr>
          <w:sz w:val="24"/>
          <w:szCs w:val="24"/>
        </w:rPr>
      </w:pPr>
    </w:p>
    <w:p>
      <w:pPr>
        <w:spacing w:line="360" w:lineRule="auto"/>
        <w:ind w:left="782"/>
        <w:rPr>
          <w:sz w:val="24"/>
          <w:szCs w:val="24"/>
        </w:rPr>
      </w:pPr>
      <w:r>
        <w:rPr>
          <w:rFonts w:hint="eastAsia"/>
          <w:sz w:val="24"/>
          <w:szCs w:val="24"/>
        </w:rPr>
        <w:t>刷新home页面，显示效果如下：</w:t>
      </w:r>
    </w:p>
    <w:p>
      <w:pPr>
        <w:ind w:left="-1" w:leftChars="-1" w:hanging="1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8120" cy="2967355"/>
            <wp:effectExtent l="0" t="0" r="5080" b="4445"/>
            <wp:docPr id="32" name="图片 32" descr="图表, 树状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表, 树状图&#10;&#10;描述已自动生成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782"/>
        <w:rPr>
          <w:sz w:val="24"/>
          <w:szCs w:val="24"/>
        </w:rPr>
      </w:pPr>
      <w:r>
        <w:rPr>
          <w:rFonts w:hint="eastAsia"/>
          <w:sz w:val="24"/>
          <w:szCs w:val="24"/>
        </w:rPr>
        <w:t>接着为project部分加入类选择器，代码如下：</w:t>
      </w:r>
    </w:p>
    <w:p>
      <w:pPr>
        <w:rPr>
          <w:sz w:val="24"/>
          <w:szCs w:val="24"/>
        </w:rPr>
      </w:pPr>
      <w:r>
        <mc:AlternateContent>
          <mc:Choice Requires="wps">
            <w:drawing>
              <wp:inline distT="0" distB="0" distL="0" distR="0">
                <wp:extent cx="4942205" cy="3263900"/>
                <wp:effectExtent l="0" t="0" r="10795" b="12700"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2205" cy="32639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.projects-heading {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text-align: center; 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.projects-grid {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display: grid;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grid-template-columns: 50% 50%;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.project-image {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justify-self: center;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padding: 4%;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57pt;width:389.15pt;" filled="f" stroked="t" coordsize="21600,21600" o:gfxdata="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AWPYfw1wAAAAUB&#10;AAAPAAAAAAAAAAEAIAAAACIAAABkcnMvZG93bnJldi54bWxQSwECFAAUAAAACACHTuJAvv8CLFUC&#10;AACRBAAADgAAAAAAAAABACAAAAAmAQAAZHJzL2Uyb0RvYy54bWxQSwUGAAAAAAYABgBZAQAA7QUA&#10;AAAA&#10;">
                <v:fill on="f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.projects-heading {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text-align: center; 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}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.projects-grid {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display: grid;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grid-template-columns: 50% 50%;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}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.project-image {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justify-self: center;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padding: 4%;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780"/>
        <w:rPr>
          <w:sz w:val="24"/>
          <w:szCs w:val="24"/>
        </w:rPr>
      </w:pPr>
    </w:p>
    <w:p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在style</w:t>
      </w:r>
      <w:r>
        <w:rPr>
          <w:sz w:val="24"/>
          <w:szCs w:val="24"/>
        </w:rPr>
        <w:t>.css</w:t>
      </w:r>
      <w:r>
        <w:rPr>
          <w:rFonts w:hint="eastAsia"/>
          <w:sz w:val="24"/>
          <w:szCs w:val="24"/>
        </w:rPr>
        <w:t>为project部分加入CSS样式，代码如下：</w:t>
      </w:r>
      <w:r>
        <mc:AlternateContent>
          <mc:Choice Requires="wps">
            <w:drawing>
              <wp:inline distT="0" distB="0" distL="0" distR="0">
                <wp:extent cx="5582920" cy="2792095"/>
                <wp:effectExtent l="0" t="0" r="17780" b="27305"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3504" cy="279209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&lt;div&gt;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&lt;h3 class="projects-heading"&gt;My Projects&lt;/h3&gt;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&lt;div class="projects-grid"&gt;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&lt;img class="project-image" src="https://via.placeholder.com/300"/&gt;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&lt;img class="project-image" src="https://via.placeholder.com/300"/&gt;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&lt;img class="project-image" src="https://via.placeholder.com/300"/&gt;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&lt;img class="project-image" src="https://via.placeholder.com/300"/&gt;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&lt;/div&gt;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&lt;/div&gt;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19.85pt;width:439.6pt;" filled="f" stroked="t" coordsize="21600,21600" o:gfxdata="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MstPsLYAAAABQEA&#10;AA8AAAAAAAAAAQAgAAAAIgAAAGRycy9kb3ducmV2LnhtbFBLAQIUABQAAAAIAIdO4kD+2ucxUwIA&#10;AJEEAAAOAAAAAAAAAAEAIAAAACcBAABkcnMvZTJvRG9jLnhtbFBLBQYAAAAABgAGAFkBAADsBQAA&#10;AAA=&#10;">
                <v:fill on="f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&lt;div&gt;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&lt;h3 class="projects-heading"&gt;My Projects&lt;/h3&gt;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&lt;div class="projects-grid"&gt;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&lt;img class="project-image" src="https://via.placeholder.com/300"/&gt;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&lt;img class="project-image" src="https://via.placeholder.com/300"/&gt;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&lt;img class="project-image" src="https://via.placeholder.com/300"/&gt;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&lt;img class="project-image" src="https://via.placeholder.com/300"/&gt;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&lt;/div&gt;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&lt;/div&gt;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line="360" w:lineRule="auto"/>
        <w:ind w:left="782"/>
        <w:rPr>
          <w:sz w:val="24"/>
          <w:szCs w:val="24"/>
        </w:rPr>
      </w:pPr>
      <w:r>
        <w:rPr>
          <w:rFonts w:hint="eastAsia"/>
          <w:sz w:val="24"/>
          <w:szCs w:val="24"/>
        </w:rPr>
        <w:t>刷新home页面，显示效果如下：</w:t>
      </w:r>
    </w:p>
    <w:p>
      <w:pPr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8120" cy="3275965"/>
            <wp:effectExtent l="0" t="0" r="5080" b="635"/>
            <wp:docPr id="35" name="图片 35" descr="图形用户界面, PowerPoint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图形用户界面, PowerPoint&#10;&#10;描述已自动生成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80"/>
        <w:rPr>
          <w:sz w:val="24"/>
          <w:szCs w:val="24"/>
        </w:rPr>
      </w:pPr>
      <w: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245110</wp:posOffset>
                </wp:positionH>
                <wp:positionV relativeFrom="paragraph">
                  <wp:posOffset>279400</wp:posOffset>
                </wp:positionV>
                <wp:extent cx="4942205" cy="2723515"/>
                <wp:effectExtent l="0" t="0" r="10795" b="6985"/>
                <wp:wrapSquare wrapText="bothSides"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2205" cy="272351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&lt;div class="links-and-contact"&gt;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&lt;div class="links"&gt;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&lt;h3&gt;Links&lt;/h3&gt;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&lt;ul class="links-list"&gt;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  &lt;!-- content --&gt;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&lt;/ul&gt;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&lt;/div&gt;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&lt;!-- contact form --&gt;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&lt;/div&gt;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.3pt;margin-top:22pt;height:214.45pt;width:389.15pt;mso-wrap-distance-bottom:0pt;mso-wrap-distance-left:9pt;mso-wrap-distance-right:9pt;mso-wrap-distance-top:0pt;z-index:251679744;mso-width-relative:page;mso-height-relative:page;" filled="f" stroked="t" coordsize="21600,21600" o:gfxdata="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BnT2OTaAAAA&#10;CQEAAA8AAAAAAAAAAQAgAAAAIgAAAGRycy9kb3ducmV2LnhtbFBLAQIUABQAAAAIAIdO4kCv29dY&#10;VAIAAJEEAAAOAAAAAAAAAAEAIAAAACkBAABkcnMvZTJvRG9jLnhtbFBLBQYAAAAABgAGAFkBAADv&#10;BQAAAAA=&#10;">
                <v:fill on="f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&lt;div class="links-and-contact"&gt;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&lt;div class="links"&gt;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&lt;h3&gt;Links&lt;/h3&gt;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&lt;ul class="links-list"&gt;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  &lt;!-- content --&gt;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&lt;/ul&gt;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&lt;/div&gt;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&lt;!-- contact form --&gt;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&lt;/div&gt;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sz w:val="24"/>
          <w:szCs w:val="24"/>
          <w:lang w:val="en-US" w:eastAsia="zh-CN"/>
        </w:rPr>
        <w:t>-</w:t>
      </w:r>
      <w:r>
        <w:rPr>
          <w:rFonts w:hint="eastAsia"/>
          <w:sz w:val="24"/>
          <w:szCs w:val="24"/>
        </w:rPr>
        <w:t>最后将页脚和联系表格区块的HTML更改为如下代码：</w:t>
      </w:r>
    </w:p>
    <w:p>
      <w:pPr>
        <w:ind w:left="780"/>
        <w:rPr>
          <w:sz w:val="24"/>
          <w:szCs w:val="24"/>
        </w:rPr>
      </w:pPr>
      <w:r>
        <w:rPr>
          <w:rFonts w:hint="eastAsia"/>
          <w:sz w:val="24"/>
          <w:szCs w:val="24"/>
        </w:rPr>
        <w:t>并在s</w:t>
      </w:r>
      <w:r>
        <w:rPr>
          <w:sz w:val="24"/>
          <w:szCs w:val="24"/>
        </w:rPr>
        <w:t>tyle.css</w:t>
      </w:r>
      <w:r>
        <w:rPr>
          <w:rFonts w:hint="eastAsia"/>
          <w:sz w:val="24"/>
          <w:szCs w:val="24"/>
        </w:rPr>
        <w:t>加入CSS样式，代码如下：</w:t>
      </w:r>
    </w:p>
    <w:p>
      <w:pPr>
        <w:ind w:left="780"/>
        <w:rPr>
          <w:sz w:val="24"/>
          <w:szCs w:val="24"/>
        </w:rPr>
      </w:pPr>
      <w: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269240</wp:posOffset>
                </wp:positionH>
                <wp:positionV relativeFrom="paragraph">
                  <wp:posOffset>187960</wp:posOffset>
                </wp:positionV>
                <wp:extent cx="4942205" cy="3333115"/>
                <wp:effectExtent l="0" t="0" r="10795" b="6985"/>
                <wp:wrapSquare wrapText="bothSides"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2205" cy="333311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.links-and-contact {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display: grid;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grid-template-columns: 30% 70%;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.links {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justify-self: center;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.links-list {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list-style: none;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padding: 0;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.2pt;margin-top:14.8pt;height:262.45pt;width:389.15pt;mso-wrap-distance-bottom:0pt;mso-wrap-distance-left:9pt;mso-wrap-distance-right:9pt;mso-wrap-distance-top:0pt;z-index:251680768;mso-width-relative:page;mso-height-relative:page;" filled="f" stroked="t" coordsize="21600,21600" o:gfxdata="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5hSv6doAAAAJ&#10;AQAADwAAAAAAAAABACAAAAAiAAAAZHJzL2Rvd25yZXYueG1sUEsBAhQAFAAAAAgAh07iQPl4+z5T&#10;AgAAkQQAAA4AAAAAAAAAAQAgAAAAKQEAAGRycy9lMm9Eb2MueG1sUEsFBgAAAAAGAAYAWQEAAO4F&#10;AAAAAA==&#10;">
                <v:fill on="f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.links-and-contact {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display: grid;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grid-template-columns: 30% 70%;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}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.links {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justify-self: center;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}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.links-list {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list-style: none;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padding: 0;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ind w:left="780"/>
        <w:rPr>
          <w:sz w:val="24"/>
          <w:szCs w:val="24"/>
        </w:rPr>
      </w:pPr>
      <w:r>
        <w:rPr>
          <w:rFonts w:hint="eastAsia"/>
          <w:sz w:val="24"/>
          <w:szCs w:val="24"/>
        </w:rPr>
        <w:t>刷新home页面，显示效果如下：</w:t>
      </w:r>
    </w:p>
    <w:p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5278120" cy="2745740"/>
            <wp:effectExtent l="0" t="0" r="5080" b="0"/>
            <wp:docPr id="39" name="图片 39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图形用户界面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使用view</w:t>
      </w:r>
      <w:r>
        <w:t>port</w:t>
      </w:r>
      <w:r>
        <w:rPr>
          <w:rFonts w:hint="eastAsia"/>
        </w:rPr>
        <w:t>和@media进行响应式布局</w:t>
      </w:r>
    </w:p>
    <w:p>
      <w:pPr>
        <w:pStyle w:val="44"/>
        <w:numPr>
          <w:ilvl w:val="0"/>
          <w:numId w:val="14"/>
        </w:numPr>
        <w:spacing w:line="360" w:lineRule="auto"/>
        <w:ind w:left="777" w:hanging="357" w:firstLineChars="0"/>
      </w:pPr>
      <w:r>
        <w:rPr>
          <w:rFonts w:hint="eastAsia"/>
          <w:sz w:val="24"/>
          <w:szCs w:val="24"/>
        </w:rPr>
        <w:t>浏览器设置：在Edge浏览器中打开home页面，在home页面中点击右键，选择“检查”，然后在开发者工具里选择设备仿真，如下图所示：</w:t>
      </w:r>
      <w:bookmarkStart w:id="2" w:name="_GoBack"/>
      <w:bookmarkEnd w:id="2"/>
    </w:p>
    <w:p>
      <w:r>
        <w:rPr>
          <w:rFonts w:hint="eastAsia"/>
        </w:rPr>
        <w:drawing>
          <wp:inline distT="0" distB="0" distL="0" distR="0">
            <wp:extent cx="5278120" cy="2980055"/>
            <wp:effectExtent l="0" t="0" r="5080" b="4445"/>
            <wp:docPr id="40" name="图片 4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4"/>
        <w:numPr>
          <w:ilvl w:val="0"/>
          <w:numId w:val="14"/>
        </w:numPr>
        <w:spacing w:line="360" w:lineRule="auto"/>
        <w:ind w:left="777" w:hanging="357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首先，在home</w:t>
      </w:r>
      <w:r>
        <w:rPr>
          <w:sz w:val="24"/>
          <w:szCs w:val="24"/>
        </w:rPr>
        <w:t>.html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&lt;head&gt;</w:t>
      </w:r>
      <w:r>
        <w:rPr>
          <w:rFonts w:hint="eastAsia"/>
          <w:sz w:val="24"/>
          <w:szCs w:val="24"/>
        </w:rPr>
        <w:t>元素中加入viewport元素，刷新home页面，查看显示效果如下：</w:t>
      </w:r>
    </w:p>
    <w:p>
      <w:pPr>
        <w:ind w:left="420"/>
      </w:pPr>
      <w:r>
        <w:rPr>
          <w:rFonts w:hint="eastAsia"/>
        </w:rPr>
        <w:drawing>
          <wp:inline distT="0" distB="0" distL="0" distR="0">
            <wp:extent cx="5278120" cy="2835910"/>
            <wp:effectExtent l="0" t="0" r="5080" b="0"/>
            <wp:docPr id="41" name="图片 4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图形用户界面, 应用程序, Word&#10;&#10;描述已自动生成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2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对比上图，我们可以明显看到字体大小变大，适配了较小的移动端屏幕。紧接着，我们给各个区块添加@media样式，代码如下：</w:t>
      </w:r>
    </w:p>
    <w:p>
      <w: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274320</wp:posOffset>
                </wp:positionH>
                <wp:positionV relativeFrom="paragraph">
                  <wp:posOffset>196215</wp:posOffset>
                </wp:positionV>
                <wp:extent cx="4942205" cy="4463415"/>
                <wp:effectExtent l="0" t="0" r="10795" b="6985"/>
                <wp:wrapSquare wrapText="bothSides"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2205" cy="446341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@media (max-width: 480px) {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.about-grid {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grid-template-columns: 100%;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}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@media (max-width: 650px) {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.projects-grid {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grid-template-columns: 100%;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}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@media (max-width: 650px) {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.links-and-contact {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grid-template-columns: 100%;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}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.6pt;margin-top:15.45pt;height:351.45pt;width:389.15pt;mso-wrap-distance-bottom:0pt;mso-wrap-distance-left:9pt;mso-wrap-distance-right:9pt;mso-wrap-distance-top:0pt;z-index:251681792;mso-width-relative:page;mso-height-relative:page;" filled="f" stroked="t" coordsize="21600,21600" o:gfxdata="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12NqG9oAAAAJ&#10;AQAADwAAAAAAAAABACAAAAAiAAAAZHJzL2Rvd25yZXYueG1sUEsBAhQAFAAAAAgAh07iQOOaojxT&#10;AgAAkQQAAA4AAAAAAAAAAQAgAAAAKQEAAGRycy9lMm9Eb2MueG1sUEsFBgAAAAAGAAYAWQEAAO4F&#10;AAAAAA==&#10;">
                <v:fill on="f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@media (max-width: 480px) {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.about-grid {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grid-template-columns: 100%;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}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}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@media (max-width: 650px) {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.projects-grid {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grid-template-columns: 100%;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}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}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@media (max-width: 650px) {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.links-and-contact {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grid-template-columns: 100%;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}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刷新home页面，查看显示效果，如下图所示：</w:t>
      </w:r>
    </w:p>
    <w:p>
      <w:r>
        <w:rPr>
          <w:rFonts w:hint="eastAsia"/>
        </w:rPr>
        <w:drawing>
          <wp:inline distT="0" distB="0" distL="0" distR="0">
            <wp:extent cx="5278120" cy="2828925"/>
            <wp:effectExtent l="0" t="0" r="5080" b="3175"/>
            <wp:docPr id="43" name="图片 43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图形用户界面, 应用程序, Word&#10;&#10;描述已自动生成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839"/>
        <w:rPr>
          <w:sz w:val="24"/>
          <w:szCs w:val="24"/>
        </w:rPr>
      </w:pPr>
      <w:r>
        <w:rPr>
          <w:rFonts w:hint="eastAsia"/>
          <w:sz w:val="24"/>
          <w:szCs w:val="24"/>
        </w:rPr>
        <w:t>可以看到通过使用@media，当屏幕尺寸小于规定大小的时候，网页内容会自动适配更小的显示屏幕。</w:t>
      </w:r>
    </w:p>
    <w:p/>
    <w:p>
      <w:pPr>
        <w:pStyle w:val="41"/>
        <w:ind w:firstLineChars="0"/>
      </w:pPr>
    </w:p>
    <w:p>
      <w:pPr>
        <w:pStyle w:val="3"/>
      </w:pPr>
      <w:r>
        <w:rPr>
          <w:rFonts w:hint="eastAsia"/>
        </w:rPr>
        <w:t>为个人主页加入Javascript</w:t>
      </w:r>
    </w:p>
    <w:p>
      <w:pPr>
        <w:pStyle w:val="4"/>
      </w:pPr>
      <w:r>
        <w:rPr>
          <w:rFonts w:hint="eastAsia"/>
        </w:rPr>
        <w:t>新建一个Javascript文件并引入jquery</w:t>
      </w:r>
      <w:r>
        <w:t xml:space="preserve"> </w:t>
      </w:r>
      <w:r>
        <w:rPr>
          <w:rFonts w:hint="eastAsia"/>
        </w:rPr>
        <w:t>Library</w:t>
      </w:r>
    </w:p>
    <w:p>
      <w:pPr>
        <w:pStyle w:val="41"/>
        <w:ind w:left="420" w:firstLine="0" w:firstLineChars="0"/>
      </w:pPr>
      <w:r>
        <w:rPr>
          <w:rFonts w:hint="eastAsia"/>
        </w:rPr>
        <w:t>1) 在VS</w:t>
      </w:r>
      <w:r>
        <w:t xml:space="preserve"> </w:t>
      </w:r>
      <w:r>
        <w:rPr>
          <w:rFonts w:hint="eastAsia"/>
        </w:rPr>
        <w:t>Code左侧菜单栏中选中ex</w:t>
      </w:r>
      <w:r>
        <w:t>1</w:t>
      </w:r>
      <w:r>
        <w:rPr>
          <w:rFonts w:hint="eastAsia"/>
        </w:rPr>
        <w:t>文件夹，创建新文件，命名为script</w:t>
      </w:r>
      <w:r>
        <w:t>.js</w:t>
      </w:r>
      <w:r>
        <w:rPr>
          <w:rFonts w:hint="eastAsia"/>
        </w:rPr>
        <w:t>；</w:t>
      </w:r>
    </w:p>
    <w:p>
      <w:pPr>
        <w:pStyle w:val="41"/>
        <w:ind w:left="420" w:firstLine="0" w:firstLineChars="0"/>
      </w:pPr>
      <w: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284480</wp:posOffset>
                </wp:positionH>
                <wp:positionV relativeFrom="paragraph">
                  <wp:posOffset>906145</wp:posOffset>
                </wp:positionV>
                <wp:extent cx="4915535" cy="746760"/>
                <wp:effectExtent l="0" t="0" r="12065" b="15240"/>
                <wp:wrapSquare wrapText="bothSides"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5535" cy="7467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&lt;script src="jquery.slim.min.js"&gt;&lt;/script&gt;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&lt;script src="script.js"&gt;&lt;/script&gt;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.4pt;margin-top:71.35pt;height:58.8pt;width:387.05pt;mso-wrap-distance-bottom:0pt;mso-wrap-distance-left:9pt;mso-wrap-distance-right:9pt;mso-wrap-distance-top:0pt;z-index:251682816;mso-width-relative:page;mso-height-relative:page;" filled="f" stroked="t" coordsize="21600,21600" o:gfxdata="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EpbvFDaAAAA&#10;CgEAAA8AAAAAAAAAAQAgAAAAIgAAAGRycy9kb3ducmV2LnhtbFBLAQIUABQAAAAIAIdO4kCsN0sD&#10;VAIAAJAEAAAOAAAAAAAAAAEAIAAAACkBAABkcnMvZTJvRG9jLnhtbFBLBQYAAAAABgAGAFkBAADv&#10;BQAAAAA=&#10;">
                <v:fill on="f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&lt;script src="jquery.slim.min.js"&gt;&lt;/script&gt;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&lt;script src="script.js"&gt;&lt;/script&gt;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2) </w:t>
      </w:r>
      <w:r>
        <w:rPr>
          <w:rFonts w:hint="eastAsia"/>
        </w:rPr>
        <w:t>在home</w:t>
      </w:r>
      <w:r>
        <w:t>.html</w:t>
      </w:r>
      <w:r>
        <w:rPr>
          <w:rFonts w:hint="eastAsia"/>
        </w:rPr>
        <w:t>的</w:t>
      </w:r>
      <w:r>
        <w:t>&lt;body&gt;</w:t>
      </w:r>
      <w:r>
        <w:rPr>
          <w:rFonts w:hint="eastAsia"/>
        </w:rPr>
        <w:t>元素最下方添加如下代码，将上一步创建的</w:t>
      </w:r>
      <w:r>
        <w:t>js</w:t>
      </w:r>
      <w:r>
        <w:rPr>
          <w:rFonts w:hint="eastAsia"/>
        </w:rPr>
        <w:t>文件以及jquery引入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"http://home</w:instrText>
      </w:r>
      <w:r>
        <w:instrText xml:space="preserve">.html</w:instrText>
      </w:r>
      <w:r>
        <w:rPr>
          <w:rFonts w:hint="eastAsia"/>
        </w:rPr>
        <w:instrText xml:space="preserve">中，注意jquery文件必须在script</w:instrText>
      </w:r>
      <w:r>
        <w:instrText xml:space="preserve">.js</w:instrText>
      </w:r>
      <w:r>
        <w:rPr>
          <w:rFonts w:hint="eastAsia"/>
        </w:rPr>
        <w:instrText xml:space="preserve">"</w:instrText>
      </w:r>
      <w:r>
        <w:instrText xml:space="preserve"> </w:instrText>
      </w:r>
      <w:r>
        <w:fldChar w:fldCharType="separate"/>
      </w:r>
      <w:r>
        <w:rPr>
          <w:rStyle w:val="23"/>
          <w:rFonts w:hint="eastAsia"/>
        </w:rPr>
        <w:t>home</w:t>
      </w:r>
      <w:r>
        <w:rPr>
          <w:rStyle w:val="23"/>
        </w:rPr>
        <w:t>.html</w:t>
      </w:r>
      <w:r>
        <w:rPr>
          <w:rStyle w:val="23"/>
          <w:rFonts w:hint="eastAsia"/>
        </w:rPr>
        <w:t>中，注意jquery文件必须在script</w:t>
      </w:r>
      <w:r>
        <w:rPr>
          <w:rStyle w:val="23"/>
        </w:rPr>
        <w:t>.js</w:t>
      </w:r>
      <w:r>
        <w:fldChar w:fldCharType="end"/>
      </w:r>
      <w:r>
        <w:rPr>
          <w:rFonts w:hint="eastAsia"/>
        </w:rPr>
        <w:t>文件之前加载：</w:t>
      </w:r>
    </w:p>
    <w:p>
      <w:pPr>
        <w:pStyle w:val="41"/>
        <w:ind w:firstLineChars="0"/>
      </w:pPr>
    </w:p>
    <w:p>
      <w:pPr>
        <w:pStyle w:val="41"/>
        <w:ind w:left="403" w:leftChars="192" w:firstLine="0" w:firstLineChars="0"/>
      </w:pPr>
      <w:r>
        <w:t xml:space="preserve">3) </w:t>
      </w:r>
      <w:r>
        <w:rPr>
          <w:rFonts w:hint="eastAsia"/>
        </w:rPr>
        <w:t>接下来，我们将在</w:t>
      </w:r>
      <w:r>
        <w:t>script.js</w:t>
      </w:r>
      <w:r>
        <w:rPr>
          <w:rFonts w:hint="eastAsia"/>
        </w:rPr>
        <w:t>文件中添加</w:t>
      </w:r>
      <w:r>
        <w:t>js</w:t>
      </w:r>
      <w:r>
        <w:rPr>
          <w:rFonts w:hint="eastAsia"/>
        </w:rPr>
        <w:t>事件来处理联系表单提交的息。</w:t>
      </w:r>
    </w:p>
    <w:p>
      <w:pPr>
        <w:pStyle w:val="4"/>
      </w:pPr>
      <w:r>
        <w:rPr>
          <w:rFonts w:hint="eastAsia"/>
        </w:rPr>
        <w:t>了解学习JS的基础知识</w:t>
      </w:r>
    </w:p>
    <w:p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1） 在Edge浏览器中打开home页面，右键选择检查，找到控制台，如下图所示：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5278120" cy="2943860"/>
            <wp:effectExtent l="0" t="0" r="5080" b="2540"/>
            <wp:docPr id="46" name="图片 46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图形用户界面, 应用程序, Word&#10;&#10;描述已自动生成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2） 在console中输入alert</w:t>
      </w:r>
      <w:r>
        <w:rPr>
          <w:sz w:val="24"/>
          <w:szCs w:val="24"/>
        </w:rPr>
        <w:t xml:space="preserve">(“Hello World!”), </w:t>
      </w:r>
      <w:r>
        <w:rPr>
          <w:rFonts w:hint="eastAsia"/>
          <w:sz w:val="24"/>
          <w:szCs w:val="24"/>
        </w:rPr>
        <w:t>home页面将会弹出警告信息，如下如所示。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5278120" cy="2943225"/>
            <wp:effectExtent l="0" t="0" r="5080" b="3175"/>
            <wp:docPr id="47" name="图片 47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spacing w:line="360" w:lineRule="auto"/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3）按照下面文档依次了解学习JS的基础知识，可以在console中直接输入JS进行实验，查看JS执行效果。</w:t>
      </w:r>
    </w:p>
    <w:p>
      <w:pPr>
        <w:pStyle w:val="44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变量</w:t>
      </w:r>
    </w:p>
    <w:p>
      <w:pPr>
        <w:ind w:left="960"/>
        <w:rPr>
          <w:sz w:val="24"/>
          <w:szCs w:val="24"/>
        </w:rPr>
      </w:pPr>
      <w: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333375</wp:posOffset>
                </wp:positionH>
                <wp:positionV relativeFrom="paragraph">
                  <wp:posOffset>198120</wp:posOffset>
                </wp:positionV>
                <wp:extent cx="4942205" cy="796290"/>
                <wp:effectExtent l="0" t="0" r="10795" b="16510"/>
                <wp:wrapSquare wrapText="bothSides"/>
                <wp:docPr id="4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2205" cy="79629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var info = “Hello World”;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宋体" w:hAnsi="宋体"/>
                                <w:sz w:val="24"/>
                              </w:rPr>
                              <w:t>lert(“info”);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.25pt;margin-top:15.6pt;height:62.7pt;width:389.15pt;mso-wrap-distance-bottom:0pt;mso-wrap-distance-left:9pt;mso-wrap-distance-right:9pt;mso-wrap-distance-top:0pt;z-index:251683840;mso-width-relative:page;mso-height-relative:page;" filled="f" stroked="t" coordsize="21600,21600" o:gfxdata="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DZCwS02QAAAAkB&#10;AAAPAAAAAAAAAAEAIAAAACIAAABkcnMvZG93bnJldi54bWxQSwECFAAUAAAACACHTuJAtlxd41MC&#10;AACQBAAADgAAAAAAAAABACAAAAAoAQAAZHJzL2Uyb0RvYy54bWxQSwUGAAAAAAYABgBZAQAA7QUA&#10;AAAA&#10;">
                <v:fill on="f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var info = “Hello World”;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hint="eastAsia" w:ascii="宋体" w:hAnsi="宋体"/>
                          <w:sz w:val="24"/>
                        </w:rPr>
                        <w:t>a</w:t>
                      </w:r>
                      <w:r>
                        <w:rPr>
                          <w:rFonts w:ascii="宋体" w:hAnsi="宋体"/>
                          <w:sz w:val="24"/>
                        </w:rPr>
                        <w:t>lert(“info”);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pStyle w:val="44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数据类型</w:t>
      </w:r>
    </w:p>
    <w:p>
      <w:pPr>
        <w:pStyle w:val="44"/>
        <w:rPr>
          <w:rFonts w:hint="eastAsia"/>
          <w:sz w:val="24"/>
          <w:szCs w:val="24"/>
        </w:rPr>
      </w:pPr>
      <w:r>
        <mc:AlternateContent>
          <mc:Choice Requires="wps">
            <w:drawing>
              <wp:inline distT="0" distB="0" distL="0" distR="0">
                <wp:extent cx="4942205" cy="923925"/>
                <wp:effectExtent l="0" t="0" r="10795" b="28575"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2205" cy="9239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var x; //x</w:t>
                            </w:r>
                            <w:r>
                              <w:rPr>
                                <w:rFonts w:hint="eastAsia" w:ascii="宋体" w:hAnsi="宋体"/>
                                <w:sz w:val="24"/>
                              </w:rPr>
                              <w:t>为undefined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sz w:val="24"/>
                              </w:rPr>
                              <w:t>var</w:t>
                            </w: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x = 5; //</w:t>
                            </w:r>
                            <w:r>
                              <w:rPr>
                                <w:rFonts w:hint="eastAsia" w:ascii="宋体" w:hAnsi="宋体"/>
                                <w:sz w:val="24"/>
                              </w:rPr>
                              <w:t>现在x为数字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sz w:val="24"/>
                              </w:rPr>
                              <w:t>var</w:t>
                            </w: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x = “Eric”; //</w:t>
                            </w:r>
                            <w:r>
                              <w:rPr>
                                <w:rFonts w:hint="eastAsia" w:ascii="宋体" w:hAnsi="宋体"/>
                                <w:sz w:val="24"/>
                              </w:rPr>
                              <w:t>现在x为字符串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72.75pt;width:389.15pt;" filled="f" stroked="t" coordsize="21600,21600" o:gfxdata="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DPn+h61gAAAAUBAAAP&#10;AAAAAAAAAAEAIAAAACIAAABkcnMvZG93bnJldi54bWxQSwECFAAUAAAACACHTuJAsuwT91MCAACQ&#10;BAAADgAAAAAAAAABACAAAAAlAQAAZHJzL2Uyb0RvYy54bWxQSwUGAAAAAAYABgBZAQAA6gUAAAAA&#10;">
                <v:fill on="f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var x; //x</w:t>
                      </w:r>
                      <w:r>
                        <w:rPr>
                          <w:rFonts w:hint="eastAsia" w:ascii="宋体" w:hAnsi="宋体"/>
                          <w:sz w:val="24"/>
                        </w:rPr>
                        <w:t>为undefined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hint="eastAsia" w:ascii="宋体" w:hAnsi="宋体"/>
                          <w:sz w:val="24"/>
                        </w:rPr>
                        <w:t>var</w:t>
                      </w:r>
                      <w:r>
                        <w:rPr>
                          <w:rFonts w:ascii="宋体" w:hAnsi="宋体"/>
                          <w:sz w:val="24"/>
                        </w:rPr>
                        <w:t xml:space="preserve"> x = 5; //</w:t>
                      </w:r>
                      <w:r>
                        <w:rPr>
                          <w:rFonts w:hint="eastAsia" w:ascii="宋体" w:hAnsi="宋体"/>
                          <w:sz w:val="24"/>
                        </w:rPr>
                        <w:t>现在x为数字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hint="eastAsia" w:ascii="宋体" w:hAnsi="宋体"/>
                          <w:sz w:val="24"/>
                        </w:rPr>
                        <w:t>var</w:t>
                      </w:r>
                      <w:r>
                        <w:rPr>
                          <w:rFonts w:ascii="宋体" w:hAnsi="宋体"/>
                          <w:sz w:val="24"/>
                        </w:rPr>
                        <w:t xml:space="preserve"> x = “Eric”; //</w:t>
                      </w:r>
                      <w:r>
                        <w:rPr>
                          <w:rFonts w:hint="eastAsia" w:ascii="宋体" w:hAnsi="宋体"/>
                          <w:sz w:val="24"/>
                        </w:rPr>
                        <w:t>现在x为字符串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44"/>
        <w:ind w:firstLine="480"/>
        <w:rPr>
          <w:sz w:val="24"/>
          <w:szCs w:val="24"/>
        </w:rPr>
      </w:pPr>
    </w:p>
    <w:p>
      <w:pPr>
        <w:pStyle w:val="44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对象</w:t>
      </w:r>
    </w:p>
    <w:p>
      <w:pPr>
        <w:pStyle w:val="44"/>
        <w:rPr>
          <w:rFonts w:hint="eastAsia"/>
          <w:sz w:val="24"/>
          <w:szCs w:val="24"/>
        </w:rPr>
      </w:pPr>
      <w:r>
        <mc:AlternateContent>
          <mc:Choice Requires="wps">
            <w:drawing>
              <wp:inline distT="0" distB="0" distL="0" distR="0">
                <wp:extent cx="4942205" cy="697865"/>
                <wp:effectExtent l="0" t="0" r="10795" b="26035"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2205" cy="69786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var person = {name:”Eric”, age:”20”, sex:”male”};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person.name;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54.95pt;width:389.15pt;" filled="f" stroked="t" coordsize="21600,21600" o:gfxdata="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+LbuW9YAAAAFAQAADwAA&#10;AAAAAAABACAAAAAiAAAAZHJzL2Rvd25yZXYueG1sUEsBAhQAFAAAAAgAh07iQLnCrSFRAgAAkAQA&#10;AA4AAAAAAAAAAQAgAAAAJQEAAGRycy9lMm9Eb2MueG1sUEsFBgAAAAAGAAYAWQEAAOgFAAAAAA==&#10;">
                <v:fill on="f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var person = {name:”Eric”, age:”20”, sex:”male”};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person.name;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44"/>
        <w:ind w:firstLine="480"/>
        <w:rPr>
          <w:sz w:val="24"/>
          <w:szCs w:val="24"/>
        </w:rPr>
      </w:pPr>
    </w:p>
    <w:p>
      <w:pPr>
        <w:pStyle w:val="44"/>
        <w:numPr>
          <w:ilvl w:val="0"/>
          <w:numId w:val="9"/>
        </w:numPr>
        <w:ind w:firstLineChars="0"/>
        <w:rPr>
          <w:sz w:val="24"/>
          <w:szCs w:val="24"/>
        </w:rPr>
      </w:pPr>
      <w: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333375</wp:posOffset>
                </wp:positionH>
                <wp:positionV relativeFrom="paragraph">
                  <wp:posOffset>241300</wp:posOffset>
                </wp:positionV>
                <wp:extent cx="4942205" cy="452120"/>
                <wp:effectExtent l="0" t="0" r="10795" b="17780"/>
                <wp:wrapSquare wrapText="bothSides"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2205" cy="4521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x = 5; y = 3; z = x + y * 2;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.25pt;margin-top:19pt;height:35.6pt;width:389.15pt;mso-wrap-distance-bottom:0pt;mso-wrap-distance-left:9pt;mso-wrap-distance-right:9pt;mso-wrap-distance-top:0pt;z-index:251684864;mso-width-relative:page;mso-height-relative:page;" filled="f" stroked="t" coordsize="21600,21600" o:gfxdata="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DTeqEzYAAAACQEA&#10;AA8AAAAAAAAAAQAgAAAAIgAAAGRycy9kb3ducmV2LnhtbFBLAQIUABQAAAAIAIdO4kCuBcQ5UwIA&#10;AJAEAAAOAAAAAAAAAAEAIAAAACcBAABkcnMvZTJvRG9jLnhtbFBLBQYAAAAABgAGAFkBAADsBQAA&#10;AAA=&#10;">
                <v:fill on="f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x = 5; y = 3; z = x + y * 2;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sz w:val="24"/>
          <w:szCs w:val="24"/>
        </w:rPr>
        <w:t>运算符</w:t>
      </w:r>
    </w:p>
    <w:p>
      <w:pPr>
        <w:pStyle w:val="44"/>
        <w:ind w:firstLine="480"/>
        <w:rPr>
          <w:sz w:val="24"/>
          <w:szCs w:val="24"/>
        </w:rPr>
      </w:pPr>
    </w:p>
    <w:p>
      <w:pPr>
        <w:pStyle w:val="44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比较</w:t>
      </w:r>
    </w:p>
    <w:p>
      <w:pPr>
        <w:pStyle w:val="44"/>
        <w:ind w:firstLine="0" w:firstLineChars="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5278120" cy="4032250"/>
            <wp:effectExtent l="0" t="0" r="5080" b="6350"/>
            <wp:docPr id="53" name="图片 53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表格&#10;&#10;描述已自动生成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4"/>
        <w:numPr>
          <w:ilvl w:val="0"/>
          <w:numId w:val="9"/>
        </w:numPr>
        <w:ind w:firstLineChars="0"/>
        <w:rPr>
          <w:sz w:val="24"/>
          <w:szCs w:val="24"/>
        </w:rPr>
      </w:pPr>
      <w: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638175</wp:posOffset>
                </wp:positionH>
                <wp:positionV relativeFrom="paragraph">
                  <wp:posOffset>372110</wp:posOffset>
                </wp:positionV>
                <wp:extent cx="4942205" cy="1307465"/>
                <wp:effectExtent l="0" t="0" r="10795" b="13335"/>
                <wp:wrapSquare wrapText="bothSides"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2205" cy="130746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function my_function(){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宋体" w:hAnsi="宋体"/>
                                <w:sz w:val="24"/>
                              </w:rPr>
                              <w:t>alert(“Hello World!”);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sz w:val="24"/>
                              </w:rPr>
                              <w:t>}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my_function();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0.25pt;margin-top:29.3pt;height:102.95pt;width:389.15pt;mso-wrap-distance-bottom:0pt;mso-wrap-distance-left:9pt;mso-wrap-distance-right:9pt;mso-wrap-distance-top:0pt;z-index:251685888;mso-width-relative:page;mso-height-relative:page;" filled="f" stroked="t" coordsize="21600,21600" o:gfxdata="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oAte7tkAAAAK&#10;AQAADwAAAAAAAAABACAAAAAiAAAAZHJzL2Rvd25yZXYueG1sUEsBAhQAFAAAAAgAh07iQHAbh2xU&#10;AgAAkQQAAA4AAAAAAAAAAQAgAAAAKAEAAGRycy9lMm9Eb2MueG1sUEsFBgAAAAAGAAYAWQEAAO4F&#10;AAAAAA==&#10;">
                <v:fill on="f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function my_function(){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ab/>
                      </w:r>
                      <w:r>
                        <w:rPr>
                          <w:rFonts w:ascii="宋体" w:hAnsi="宋体"/>
                          <w:sz w:val="24"/>
                        </w:rPr>
                        <w:t>alert(“Hello World!”);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hint="eastAsia" w:ascii="宋体" w:hAnsi="宋体"/>
                          <w:sz w:val="24"/>
                        </w:rPr>
                        <w:t>}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my_function();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sz w:val="24"/>
          <w:szCs w:val="24"/>
        </w:rPr>
        <w:t>函数</w:t>
      </w:r>
    </w:p>
    <w:p>
      <w:pPr>
        <w:ind w:left="960"/>
        <w:rPr>
          <w:sz w:val="24"/>
          <w:szCs w:val="24"/>
        </w:rPr>
      </w:pPr>
    </w:p>
    <w:p>
      <w:pPr>
        <w:pStyle w:val="44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条件语句</w:t>
      </w:r>
    </w:p>
    <w:p>
      <w:pPr>
        <w:pStyle w:val="44"/>
        <w:rPr>
          <w:sz w:val="24"/>
          <w:szCs w:val="24"/>
        </w:rPr>
      </w:pPr>
      <w: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638175</wp:posOffset>
                </wp:positionH>
                <wp:positionV relativeFrom="paragraph">
                  <wp:posOffset>81915</wp:posOffset>
                </wp:positionV>
                <wp:extent cx="4942205" cy="992505"/>
                <wp:effectExtent l="0" t="0" r="10795" b="10795"/>
                <wp:wrapSquare wrapText="bothSides"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2205" cy="99250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If (age &lt; 20){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宋体" w:hAnsi="宋体"/>
                                <w:sz w:val="24"/>
                              </w:rPr>
                              <w:t>alert(“You are young!”)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0.25pt;margin-top:6.45pt;height:78.15pt;width:389.15pt;mso-wrap-distance-bottom:0pt;mso-wrap-distance-left:9pt;mso-wrap-distance-right:9pt;mso-wrap-distance-top:0pt;z-index:251686912;mso-width-relative:page;mso-height-relative:page;" filled="f" stroked="t" coordsize="21600,21600" o:gfxdata="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UcCJVdkAAAAKAQAA&#10;DwAAAAAAAAABACAAAAAiAAAAZHJzL2Rvd25yZXYueG1sUEsBAhQAFAAAAAgAh07iQLyBUXJRAgAA&#10;kAQAAA4AAAAAAAAAAQAgAAAAKAEAAGRycy9lMm9Eb2MueG1sUEsFBgAAAAAGAAYAWQEAAOsFAAAA&#10;AA==&#10;">
                <v:fill on="f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If (age &lt; 20){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ab/>
                      </w:r>
                      <w:r>
                        <w:rPr>
                          <w:rFonts w:ascii="宋体" w:hAnsi="宋体"/>
                          <w:sz w:val="24"/>
                        </w:rPr>
                        <w:t>alert(“You are young!”)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hint="eastAsia" w:ascii="宋体" w:hAnsi="宋体"/>
                          <w:sz w:val="24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pStyle w:val="44"/>
        <w:numPr>
          <w:ilvl w:val="0"/>
          <w:numId w:val="9"/>
        </w:numPr>
        <w:spacing w:line="360" w:lineRule="auto"/>
        <w:ind w:left="1378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更多JS基础知识请参考网址：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"https://www.runoob.com/js/js-tutorial.html</w:instrText>
      </w:r>
      <w:r>
        <w:rPr>
          <w:rFonts w:hint="eastAsia"/>
          <w:sz w:val="24"/>
          <w:szCs w:val="24"/>
        </w:rPr>
        <w:instrText xml:space="preserve">。 jQuery</w:instrText>
      </w:r>
      <w:r>
        <w:rPr>
          <w:sz w:val="24"/>
          <w:szCs w:val="24"/>
        </w:rPr>
        <w:instrText xml:space="preserve">" </w:instrText>
      </w:r>
      <w:r>
        <w:rPr>
          <w:sz w:val="24"/>
          <w:szCs w:val="24"/>
        </w:rPr>
        <w:fldChar w:fldCharType="separate"/>
      </w:r>
      <w:r>
        <w:rPr>
          <w:rStyle w:val="23"/>
          <w:sz w:val="24"/>
          <w:szCs w:val="24"/>
        </w:rPr>
        <w:t>https://www.runoob.com/js/js-tutorial.html</w:t>
      </w:r>
      <w:r>
        <w:rPr>
          <w:rStyle w:val="23"/>
          <w:rFonts w:hint="eastAsia"/>
          <w:sz w:val="24"/>
          <w:szCs w:val="24"/>
        </w:rPr>
        <w:t>。 jQuery</w:t>
      </w:r>
      <w:r>
        <w:rPr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>教程请参考网址：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"https://www.runoob.com/jquery/jquery-tutorial.html" </w:instrText>
      </w:r>
      <w:r>
        <w:rPr>
          <w:sz w:val="24"/>
          <w:szCs w:val="24"/>
        </w:rPr>
        <w:fldChar w:fldCharType="separate"/>
      </w:r>
      <w:r>
        <w:rPr>
          <w:rStyle w:val="23"/>
          <w:sz w:val="24"/>
          <w:szCs w:val="24"/>
        </w:rPr>
        <w:t>https://www.runoob.com/jquery/jquery-tutorial.html</w:t>
      </w:r>
      <w:r>
        <w:rPr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>。</w:t>
      </w:r>
    </w:p>
    <w:p>
      <w:pPr>
        <w:pStyle w:val="4"/>
      </w:pPr>
      <w:r>
        <w:rPr>
          <w:rFonts w:hint="eastAsia"/>
        </w:rPr>
        <w:t>使用jQuery及JS获取联系表单提交的信息</w:t>
      </w:r>
    </w:p>
    <w:p/>
    <w:p>
      <w:pPr>
        <w:pStyle w:val="41"/>
        <w:numPr>
          <w:ilvl w:val="0"/>
          <w:numId w:val="15"/>
        </w:numPr>
        <w:tabs>
          <w:tab w:val="left" w:pos="900"/>
          <w:tab w:val="clear" w:pos="1007"/>
        </w:tabs>
        <w:ind w:left="900" w:firstLineChars="0"/>
      </w:pPr>
      <w:r>
        <w:rPr>
          <w:rFonts w:hint="eastAsia"/>
        </w:rPr>
        <w:t>在script</w:t>
      </w:r>
      <w:r>
        <w:t>.js</w:t>
      </w:r>
      <w:r>
        <w:rPr>
          <w:rFonts w:hint="eastAsia"/>
        </w:rPr>
        <w:t>中加入jQuery默认的document</w:t>
      </w:r>
      <w:r>
        <w:t xml:space="preserve"> </w:t>
      </w:r>
      <w:r>
        <w:rPr>
          <w:rFonts w:hint="eastAsia"/>
        </w:rPr>
        <w:t>ready函数，所有的js语法都将在这个函数内部运行，这是为了防止在HTML</w:t>
      </w:r>
      <w:r>
        <w:t xml:space="preserve"> </w:t>
      </w:r>
      <w:r>
        <w:rPr>
          <w:rFonts w:hint="eastAsia"/>
        </w:rPr>
        <w:t>DOM还未加载完成</w:t>
      </w:r>
      <w: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304800</wp:posOffset>
                </wp:positionH>
                <wp:positionV relativeFrom="paragraph">
                  <wp:posOffset>800100</wp:posOffset>
                </wp:positionV>
                <wp:extent cx="4942205" cy="992505"/>
                <wp:effectExtent l="0" t="0" r="10795" b="10795"/>
                <wp:wrapSquare wrapText="bothSides"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2205" cy="99250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$(document).ready(function(){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// your js starts here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});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pt;margin-top:63pt;height:78.15pt;width:389.15pt;mso-wrap-distance-bottom:0pt;mso-wrap-distance-left:9pt;mso-wrap-distance-right:9pt;mso-wrap-distance-top:0pt;z-index:251687936;mso-width-relative:page;mso-height-relative:page;" filled="f" stroked="t" coordsize="21600,21600" o:gfxdata="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MEEseTaAAAACgEA&#10;AA8AAAAAAAAAAQAgAAAAIgAAAGRycy9kb3ducmV2LnhtbFBLAQIUABQAAAAIAIdO4kAYmGkEUQIA&#10;AJAEAAAOAAAAAAAAAAEAIAAAACkBAABkcnMvZTJvRG9jLnhtbFBLBQYAAAAABgAGAFkBAADsBQAA&#10;AAA=&#10;">
                <v:fill on="f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$(document).ready(function(){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// your js starts here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});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</w:rPr>
        <w:t>就执行了JS语句；</w:t>
      </w:r>
    </w:p>
    <w:p>
      <w:pPr>
        <w:pStyle w:val="41"/>
        <w:numPr>
          <w:ilvl w:val="0"/>
          <w:numId w:val="15"/>
        </w:numPr>
        <w:tabs>
          <w:tab w:val="left" w:pos="900"/>
          <w:tab w:val="clear" w:pos="1007"/>
        </w:tabs>
        <w:ind w:left="900" w:firstLineChars="0"/>
      </w:pPr>
      <w:r>
        <w:rPr>
          <w:rFonts w:hint="eastAsia"/>
        </w:rPr>
        <w:t>jQ</w:t>
      </w:r>
      <w:r>
        <w:t>uery</w:t>
      </w:r>
      <w:r>
        <w:rPr>
          <w:rFonts w:hint="eastAsia"/>
        </w:rPr>
        <w:t>选择器是基于CSS选择器的，因此我们给联系表格的提交按钮加上id</w:t>
      </w:r>
      <w:r>
        <w:t>=“</w:t>
      </w:r>
      <w:r>
        <w:rPr>
          <w:rFonts w:hint="eastAsia"/>
        </w:rPr>
        <w:t>submit</w:t>
      </w:r>
      <w:r>
        <w:t>-</w:t>
      </w:r>
      <w:r>
        <w:rPr>
          <w:rFonts w:hint="eastAsia"/>
        </w:rPr>
        <w:t xml:space="preserve">button“。 </w:t>
      </w:r>
    </w:p>
    <w:p>
      <w:pPr>
        <w:pStyle w:val="41"/>
        <w:numPr>
          <w:ilvl w:val="0"/>
          <w:numId w:val="15"/>
        </w:numPr>
        <w:tabs>
          <w:tab w:val="left" w:pos="900"/>
          <w:tab w:val="clear" w:pos="1007"/>
        </w:tabs>
        <w:ind w:left="900" w:firstLineChars="0"/>
      </w:pPr>
      <w:r>
        <w:rPr>
          <w:rFonts w:hint="eastAsia"/>
        </w:rPr>
        <w:t>在script</w:t>
      </w:r>
      <w:r>
        <w:t>.js</w:t>
      </w:r>
      <w:r>
        <w:rPr>
          <w:rFonts w:hint="eastAsia"/>
        </w:rPr>
        <w:t>中加入get</w:t>
      </w:r>
      <w:r>
        <w:t>_contact_form_info()</w:t>
      </w:r>
      <w:r>
        <w:rPr>
          <w:rFonts w:hint="eastAsia"/>
        </w:rPr>
        <w:t>函数，代码如下：</w:t>
      </w:r>
    </w:p>
    <w:p>
      <w:pPr>
        <w:pStyle w:val="41"/>
        <w:ind w:left="446" w:firstLine="0" w:firstLineChars="0"/>
      </w:pPr>
      <w: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304165</wp:posOffset>
                </wp:positionH>
                <wp:positionV relativeFrom="paragraph">
                  <wp:posOffset>294005</wp:posOffset>
                </wp:positionV>
                <wp:extent cx="4942205" cy="1917065"/>
                <wp:effectExtent l="0" t="0" r="10795" b="13335"/>
                <wp:wrapSquare wrapText="bothSides"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2205" cy="191706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function get_contact_form_info(){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var email = $("#email").val();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var message = #("#message").val():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alert("Your email is " email + " and your message is " + message);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.95pt;margin-top:23.15pt;height:150.95pt;width:389.15pt;mso-wrap-distance-bottom:0pt;mso-wrap-distance-left:9pt;mso-wrap-distance-right:9pt;mso-wrap-distance-top:0pt;z-index:251688960;mso-width-relative:page;mso-height-relative:page;" filled="f" stroked="t" coordsize="21600,21600" o:gfxdata="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CD+nc/2wAA&#10;AAkBAAAPAAAAAAAAAAEAIAAAACIAAABkcnMvZG93bnJldi54bWxQSwECFAAUAAAACACHTuJA/Q/t&#10;1VQCAACRBAAADgAAAAAAAAABACAAAAAqAQAAZHJzL2Uyb0RvYy54bWxQSwUGAAAAAAYABgBZAQAA&#10;8AUAAAAA&#10;">
                <v:fill on="f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function get_contact_form_info(){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var email = $("#email").val();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var message = #("#message").val():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alert("Your email is " email + " and your message is " + message);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pStyle w:val="41"/>
        <w:numPr>
          <w:ilvl w:val="0"/>
          <w:numId w:val="15"/>
        </w:numPr>
        <w:tabs>
          <w:tab w:val="left" w:pos="900"/>
          <w:tab w:val="clear" w:pos="1007"/>
        </w:tabs>
        <w:ind w:left="900" w:firstLineChars="0"/>
      </w:pPr>
      <w: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304165</wp:posOffset>
                </wp:positionH>
                <wp:positionV relativeFrom="paragraph">
                  <wp:posOffset>2602230</wp:posOffset>
                </wp:positionV>
                <wp:extent cx="4942205" cy="1562735"/>
                <wp:effectExtent l="0" t="0" r="10795" b="12065"/>
                <wp:wrapSquare wrapText="bothSides"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2205" cy="15627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$(document).ready(function(){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$("#submit-button").click(function(){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    get_contact_form_info();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 xml:space="preserve">    });</w:t>
                            </w:r>
                          </w:p>
                          <w:p>
                            <w:pPr>
                              <w:spacing w:line="460" w:lineRule="exact"/>
                              <w:rPr>
                                <w:rFonts w:ascii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</w:rPr>
                              <w:t>});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.95pt;margin-top:204.9pt;height:123.05pt;width:389.15pt;mso-wrap-distance-bottom:0pt;mso-wrap-distance-left:9pt;mso-wrap-distance-right:9pt;mso-wrap-distance-top:0pt;z-index:251689984;mso-width-relative:page;mso-height-relative:page;" filled="f" stroked="t" coordsize="21600,21600" o:gfxdata="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A/Hz4d2wAA&#10;AAoBAAAPAAAAAAAAAAEAIAAAACIAAABkcnMvZG93bnJldi54bWxQSwECFAAUAAAACACHTuJARfnD&#10;DFQCAACRBAAADgAAAAAAAAABACAAAAAqAQAAZHJzL2Uyb0RvYy54bWxQSwUGAAAAAAYABgBZAQAA&#10;8AUAAAAA&#10;">
                <v:fill on="f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$(document).ready(function(){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$("#submit-button").click(function(){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    get_contact_form_info();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 xml:space="preserve">    });</w:t>
                      </w:r>
                    </w:p>
                    <w:p>
                      <w:pPr>
                        <w:spacing w:line="460" w:lineRule="exact"/>
                        <w:rPr>
                          <w:rFonts w:ascii="宋体" w:hAnsi="宋体"/>
                          <w:sz w:val="24"/>
                        </w:rPr>
                      </w:pPr>
                      <w:r>
                        <w:rPr>
                          <w:rFonts w:ascii="宋体" w:hAnsi="宋体"/>
                          <w:sz w:val="24"/>
                        </w:rPr>
                        <w:t>});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</w:rPr>
        <w:t>给提交按钮添加监听事件，当点击提交按钮时，执行get</w:t>
      </w:r>
      <w:r>
        <w:t>_contact_form_info()</w:t>
      </w:r>
      <w:r>
        <w:rPr>
          <w:rFonts w:hint="eastAsia"/>
        </w:rPr>
        <w:t>函数，代码如下：</w:t>
      </w:r>
    </w:p>
    <w:p>
      <w:pPr>
        <w:pStyle w:val="41"/>
        <w:ind w:left="840" w:firstLine="0" w:firstLineChars="0"/>
      </w:pPr>
      <w:r>
        <w:rPr>
          <w:rFonts w:hint="eastAsia"/>
        </w:rPr>
        <w:t>刷新home页面，在联系表单中填写email和message，点击提交按钮，查看执行效果，效果如下：</w:t>
      </w:r>
    </w:p>
    <w:p>
      <w:pPr>
        <w:pStyle w:val="41"/>
        <w:ind w:firstLine="0" w:firstLineChars="0"/>
      </w:pPr>
      <w:r>
        <w:rPr>
          <w:rFonts w:hint="eastAsia"/>
        </w:rPr>
        <w:drawing>
          <wp:inline distT="0" distB="0" distL="0" distR="0">
            <wp:extent cx="5278120" cy="2943860"/>
            <wp:effectExtent l="0" t="0" r="5080" b="2540"/>
            <wp:docPr id="56" name="图片 5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了解学习使用Bootstrap前端框架</w:t>
      </w:r>
    </w:p>
    <w:p>
      <w:pPr>
        <w:pStyle w:val="4"/>
      </w:pPr>
      <w:r>
        <w:rPr>
          <w:rFonts w:hint="eastAsia"/>
        </w:rPr>
        <w:t>使用bootstrap框架的两种方式</w:t>
      </w:r>
    </w:p>
    <w:p>
      <w:pPr>
        <w:pStyle w:val="44"/>
        <w:numPr>
          <w:ilvl w:val="0"/>
          <w:numId w:val="16"/>
        </w:numPr>
        <w:spacing w:line="360" w:lineRule="auto"/>
        <w:ind w:left="902" w:firstLineChars="0"/>
        <w:rPr>
          <w:sz w:val="24"/>
        </w:rPr>
      </w:pPr>
      <w:r>
        <w:rPr>
          <w:rFonts w:hint="eastAsia"/>
          <w:sz w:val="24"/>
          <w:szCs w:val="24"/>
        </w:rPr>
        <w:t>直接在页面中引用Boostrap的CSS文件和JS文件，</w:t>
      </w:r>
      <w:r>
        <w:rPr>
          <w:rFonts w:hint="eastAsia"/>
          <w:sz w:val="24"/>
        </w:rPr>
        <w:t>复制CSS</w:t>
      </w:r>
      <w:r>
        <w:rPr>
          <w:sz w:val="24"/>
        </w:rPr>
        <w:t xml:space="preserve"> </w:t>
      </w:r>
      <w:r>
        <w:rPr>
          <w:rFonts w:hint="eastAsia"/>
          <w:sz w:val="24"/>
        </w:rPr>
        <w:t>link标签并粘贴到 &lt;head&gt; 标签内，注意，务必放到其它所有 CSS 样式前面，复制jQuery及Bootstrap</w:t>
      </w:r>
      <w:r>
        <w:rPr>
          <w:sz w:val="24"/>
        </w:rPr>
        <w:t xml:space="preserve"> </w:t>
      </w:r>
      <w:r>
        <w:rPr>
          <w:rFonts w:hint="eastAsia"/>
          <w:sz w:val="24"/>
        </w:rPr>
        <w:t>JS文件script标签到body标签结尾处，注意，务必放到其他script前。Bootstrap</w:t>
      </w:r>
      <w:r>
        <w:rPr>
          <w:sz w:val="24"/>
        </w:rPr>
        <w:t xml:space="preserve"> </w:t>
      </w:r>
      <w:r>
        <w:rPr>
          <w:rFonts w:hint="eastAsia"/>
          <w:sz w:val="24"/>
        </w:rPr>
        <w:t>CSS及JS cdn文件可以访问网址：</w:t>
      </w:r>
      <w:r>
        <w:rPr>
          <w:sz w:val="24"/>
        </w:rPr>
        <w:fldChar w:fldCharType="begin"/>
      </w:r>
      <w:r>
        <w:rPr>
          <w:sz w:val="24"/>
        </w:rPr>
        <w:instrText xml:space="preserve"> HYPERLINK "https://v4.bootcss.com/" </w:instrText>
      </w:r>
      <w:r>
        <w:rPr>
          <w:sz w:val="24"/>
        </w:rPr>
        <w:fldChar w:fldCharType="separate"/>
      </w:r>
      <w:r>
        <w:rPr>
          <w:rStyle w:val="23"/>
          <w:sz w:val="24"/>
        </w:rPr>
        <w:t>https://v4.bootcss.com/</w:t>
      </w:r>
      <w:r>
        <w:rPr>
          <w:sz w:val="24"/>
        </w:rPr>
        <w:fldChar w:fldCharType="end"/>
      </w:r>
      <w:r>
        <w:rPr>
          <w:rFonts w:hint="eastAsia"/>
          <w:sz w:val="24"/>
        </w:rPr>
        <w:t xml:space="preserve">。 </w:t>
      </w:r>
    </w:p>
    <w:p>
      <w:pPr>
        <w:pStyle w:val="44"/>
        <w:numPr>
          <w:ilvl w:val="0"/>
          <w:numId w:val="16"/>
        </w:numPr>
        <w:ind w:firstLineChars="0"/>
        <w:rPr>
          <w:sz w:val="24"/>
        </w:rPr>
      </w:pPr>
      <w:r>
        <w:rPr>
          <w:rFonts w:hint="eastAsia"/>
          <w:sz w:val="24"/>
        </w:rPr>
        <w:t>使用nodejs管理安装Bootstrap，感兴趣的同学可以自学了解。</w:t>
      </w:r>
    </w:p>
    <w:p>
      <w:pPr>
        <w:pStyle w:val="4"/>
      </w:pPr>
      <w:r>
        <w:rPr>
          <w:rFonts w:hint="eastAsia"/>
        </w:rPr>
        <w:t>Bootstrap框架的优点</w:t>
      </w:r>
    </w:p>
    <w:p>
      <w:pPr>
        <w:pStyle w:val="41"/>
        <w:numPr>
          <w:ilvl w:val="0"/>
          <w:numId w:val="17"/>
        </w:numPr>
        <w:tabs>
          <w:tab w:val="left" w:pos="900"/>
        </w:tabs>
        <w:ind w:left="902" w:firstLineChars="0"/>
      </w:pPr>
      <w:r>
        <w:rPr>
          <w:rFonts w:hint="eastAsia"/>
        </w:rPr>
        <w:t>Bootstrap的CSS样式主要通过类选择器实现，一般只需要给HTML元素添加Bootstrap支持的类名称就可以实现较为美观的洁面，如下图所示，通过给div标签添加alert以及不同状态的alert，即可实现非常美观的alert区块。</w:t>
      </w:r>
    </w:p>
    <w:p>
      <w:pPr>
        <w:pStyle w:val="41"/>
        <w:tabs>
          <w:tab w:val="left" w:pos="900"/>
        </w:tabs>
        <w:ind w:firstLine="0" w:firstLineChars="0"/>
        <w:jc w:val="center"/>
      </w:pPr>
      <w:r>
        <w:rPr>
          <w:rFonts w:hint="eastAsia"/>
        </w:rPr>
        <w:drawing>
          <wp:inline distT="0" distB="0" distL="0" distR="0">
            <wp:extent cx="3678555" cy="4538980"/>
            <wp:effectExtent l="0" t="0" r="0" b="0"/>
            <wp:docPr id="59" name="图片 59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表格&#10;&#10;描述已自动生成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739" cy="454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tabs>
          <w:tab w:val="left" w:pos="900"/>
        </w:tabs>
        <w:ind w:firstLine="0" w:firstLineChars="0"/>
        <w:jc w:val="center"/>
      </w:pPr>
      <w:r>
        <w:rPr>
          <w:rFonts w:hint="eastAsia"/>
        </w:rPr>
        <w:drawing>
          <wp:inline distT="0" distB="0" distL="0" distR="0">
            <wp:extent cx="5278120" cy="2390140"/>
            <wp:effectExtent l="0" t="0" r="5080" b="0"/>
            <wp:docPr id="60" name="图片 60" descr="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背景图案&#10;&#10;描述已自动生成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numPr>
          <w:ilvl w:val="0"/>
          <w:numId w:val="17"/>
        </w:numPr>
        <w:tabs>
          <w:tab w:val="left" w:pos="900"/>
        </w:tabs>
        <w:ind w:firstLineChars="0"/>
      </w:pPr>
      <w:r>
        <w:rPr>
          <w:rFonts w:hint="eastAsia"/>
        </w:rPr>
        <w:t>Bootstrap默认支持响应式界面。Bootstrap默认的</w:t>
      </w:r>
      <w:r>
        <w:t>.container</w:t>
      </w:r>
      <w:r>
        <w:rPr>
          <w:rFonts w:hint="eastAsia"/>
        </w:rPr>
        <w:t>类是一个响应式的，且宽度固定的一个容器，通常我们可以将页面内容都放入</w:t>
      </w:r>
      <w:r>
        <w:t>.container</w:t>
      </w:r>
      <w:r>
        <w:rPr>
          <w:rFonts w:hint="eastAsia"/>
        </w:rPr>
        <w:t>的区块内。如下所示：</w:t>
      </w:r>
    </w:p>
    <w:p>
      <w:pPr>
        <w:pStyle w:val="41"/>
        <w:tabs>
          <w:tab w:val="left" w:pos="900"/>
        </w:tabs>
        <w:ind w:firstLine="0" w:firstLineChars="0"/>
        <w:jc w:val="center"/>
      </w:pPr>
      <w:r>
        <w:rPr>
          <w:rFonts w:hint="eastAsia"/>
        </w:rPr>
        <w:drawing>
          <wp:inline distT="0" distB="0" distL="0" distR="0">
            <wp:extent cx="5278120" cy="756285"/>
            <wp:effectExtent l="0" t="0" r="5080" b="5715"/>
            <wp:docPr id="61" name="图片 61" descr="图片包含 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图片包含 背景图案&#10;&#10;描述已自动生成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tabs>
          <w:tab w:val="left" w:pos="900"/>
        </w:tabs>
        <w:ind w:left="446" w:firstLine="0" w:firstLineChars="0"/>
      </w:pPr>
      <w:r>
        <w:rPr>
          <w:rFonts w:hint="eastAsia"/>
        </w:rPr>
        <w:t>3）Bootstrap拥有响应式的栅格系统（Grid</w:t>
      </w:r>
      <w:r>
        <w:t xml:space="preserve"> </w:t>
      </w:r>
      <w:r>
        <w:rPr>
          <w:rFonts w:hint="eastAsia"/>
        </w:rPr>
        <w:t>System），通过</w:t>
      </w:r>
      <w:r>
        <w:t>.row</w:t>
      </w:r>
      <w:r>
        <w:rPr>
          <w:rFonts w:hint="eastAsia"/>
        </w:rPr>
        <w:t>类及</w:t>
      </w:r>
      <w:r>
        <w:t>.col</w:t>
      </w:r>
      <w:r>
        <w:rPr>
          <w:rFonts w:hint="eastAsia"/>
        </w:rPr>
        <w:t>实现，一个row默认有1</w:t>
      </w:r>
      <w:r>
        <w:t>2</w:t>
      </w:r>
      <w:r>
        <w:rPr>
          <w:rFonts w:hint="eastAsia"/>
        </w:rPr>
        <w:t>个col，使用方法如下：</w:t>
      </w:r>
    </w:p>
    <w:p>
      <w:pPr>
        <w:pStyle w:val="41"/>
        <w:tabs>
          <w:tab w:val="left" w:pos="900"/>
        </w:tabs>
        <w:ind w:firstLine="0" w:firstLineChars="0"/>
        <w:jc w:val="center"/>
      </w:pPr>
      <w:r>
        <w:rPr>
          <w:rFonts w:hint="eastAsia"/>
        </w:rPr>
        <w:drawing>
          <wp:inline distT="0" distB="0" distL="0" distR="0">
            <wp:extent cx="5278120" cy="2088515"/>
            <wp:effectExtent l="0" t="0" r="5080" b="0"/>
            <wp:docPr id="62" name="图片 6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tabs>
          <w:tab w:val="left" w:pos="900"/>
        </w:tabs>
        <w:ind w:left="446" w:firstLine="0" w:firstLineChars="0"/>
      </w:pPr>
      <w:r>
        <w:rPr>
          <w:rFonts w:hint="eastAsia"/>
        </w:rPr>
        <w:t>4）Bootstrap拥有丰富的组件系统，基本满足前端开发所需要的各种需求，如常用的表单，导航，分页，下拉菜单，首页轮播等，所支持的所有组件可以查看网址：</w:t>
      </w:r>
      <w:r>
        <w:fldChar w:fldCharType="begin"/>
      </w:r>
      <w:r>
        <w:instrText xml:space="preserve"> HYPERLINK "https://v4.bootcss.com/docs/components/alerts" </w:instrText>
      </w:r>
      <w:r>
        <w:fldChar w:fldCharType="separate"/>
      </w:r>
      <w:r>
        <w:rPr>
          <w:rStyle w:val="23"/>
        </w:rPr>
        <w:t>https://v4.bootcss.com/docs/components/alerts</w:t>
      </w:r>
      <w:r>
        <w:rPr>
          <w:rStyle w:val="23"/>
        </w:rPr>
        <w:fldChar w:fldCharType="end"/>
      </w:r>
      <w:r>
        <w:rPr>
          <w:rFonts w:hint="eastAsia"/>
        </w:rPr>
        <w:t>。</w:t>
      </w:r>
    </w:p>
    <w:p>
      <w:pPr>
        <w:pStyle w:val="41"/>
        <w:tabs>
          <w:tab w:val="left" w:pos="900"/>
        </w:tabs>
        <w:ind w:left="446" w:firstLine="0" w:firstLineChars="0"/>
      </w:pPr>
      <w:r>
        <w:rPr>
          <w:rFonts w:hint="eastAsia"/>
        </w:rPr>
        <w:t>5）Bootstrap提供常用的工具类支持，包括清除浮动，溢出处理，边框，阴影等，所提供的所有的工具类支持可查看网址：</w:t>
      </w:r>
      <w:r>
        <w:fldChar w:fldCharType="begin"/>
      </w:r>
      <w:r>
        <w:instrText xml:space="preserve"> HYPERLINK "https://v4.bootcss.com/docs/utilities/borders/" </w:instrText>
      </w:r>
      <w:r>
        <w:fldChar w:fldCharType="separate"/>
      </w:r>
      <w:r>
        <w:rPr>
          <w:rStyle w:val="23"/>
        </w:rPr>
        <w:t>https://v4.bootcss.com/docs/utilities/borders/</w:t>
      </w:r>
      <w:r>
        <w:fldChar w:fldCharType="end"/>
      </w:r>
      <w:r>
        <w:rPr>
          <w:rFonts w:hint="eastAsia"/>
        </w:rPr>
        <w:t>。</w:t>
      </w:r>
    </w:p>
    <w:p>
      <w:pPr>
        <w:pStyle w:val="41"/>
        <w:tabs>
          <w:tab w:val="left" w:pos="900"/>
        </w:tabs>
        <w:ind w:left="446" w:firstLine="0" w:firstLineChars="0"/>
      </w:pPr>
      <w:r>
        <w:rPr>
          <w:rFonts w:hint="eastAsia"/>
        </w:rPr>
        <w:t>6）Bootstrap拥有简单易用的接口及非常完善的说明文档，同学们可以通过Bootstrap的官方文档找到所有需要的解决方案，文档地址：</w:t>
      </w:r>
      <w:r>
        <w:fldChar w:fldCharType="begin"/>
      </w:r>
      <w:r>
        <w:instrText xml:space="preserve"> HYPERLINK "https://v4.bootcss.com/docs/getting-started/introduction/" </w:instrText>
      </w:r>
      <w:r>
        <w:fldChar w:fldCharType="separate"/>
      </w:r>
      <w:r>
        <w:rPr>
          <w:rStyle w:val="23"/>
        </w:rPr>
        <w:t>https://v4.bootcss.com/docs/getting-started/introduction/</w:t>
      </w:r>
      <w:r>
        <w:fldChar w:fldCharType="end"/>
      </w:r>
      <w:r>
        <w:rPr>
          <w:rFonts w:hint="eastAsia"/>
        </w:rPr>
        <w:t>。</w:t>
      </w:r>
    </w:p>
    <w:p>
      <w:pPr>
        <w:pStyle w:val="3"/>
      </w:pPr>
      <w:r>
        <w:rPr>
          <w:rFonts w:hint="eastAsia"/>
        </w:rPr>
        <w:t>自己动手完成以下工作</w:t>
      </w:r>
    </w:p>
    <w:p>
      <w:pPr>
        <w:pStyle w:val="41"/>
        <w:tabs>
          <w:tab w:val="left" w:pos="900"/>
        </w:tabs>
        <w:ind w:left="448" w:firstLine="480"/>
      </w:pPr>
      <w:r>
        <w:rPr>
          <w:rFonts w:hint="eastAsia"/>
        </w:rPr>
        <w:t>通过使用Bootstrap前端框架，完成之前章节个人页面的开发，具体要求如下：</w:t>
      </w:r>
    </w:p>
    <w:p>
      <w:pPr>
        <w:pStyle w:val="41"/>
        <w:tabs>
          <w:tab w:val="left" w:pos="900"/>
        </w:tabs>
        <w:ind w:left="446" w:firstLine="0" w:firstLineChars="0"/>
      </w:pPr>
      <w:r>
        <w:t>1</w:t>
      </w:r>
      <w:r>
        <w:rPr>
          <w:rFonts w:hint="eastAsia"/>
        </w:rPr>
        <w:t>）不能删减之前个人页面的内容，必须包括个人姓名，头像区块，个人介绍区块，个人项目区块，links区块及联系表格区块。</w:t>
      </w:r>
    </w:p>
    <w:p>
      <w:pPr>
        <w:pStyle w:val="41"/>
        <w:tabs>
          <w:tab w:val="left" w:pos="900"/>
        </w:tabs>
        <w:ind w:left="446" w:firstLine="0" w:firstLineChars="0"/>
      </w:pPr>
      <w:r>
        <w:t>2</w:t>
      </w:r>
      <w:r>
        <w:rPr>
          <w:rFonts w:hint="eastAsia"/>
        </w:rPr>
        <w:t>）将页面默认资料替换为自己的资料，如个人头像、个人简介、项目等等。</w:t>
      </w:r>
    </w:p>
    <w:p>
      <w:pPr>
        <w:pStyle w:val="41"/>
        <w:tabs>
          <w:tab w:val="left" w:pos="900"/>
        </w:tabs>
        <w:ind w:left="446" w:firstLine="0" w:firstLineChars="0"/>
      </w:pPr>
      <w:r>
        <w:rPr>
          <w:rFonts w:hint="eastAsia"/>
        </w:rPr>
        <w:t>3）联系表格提交后需展示提交的联系信息，可以使用Bootstrap模块框（Modal）实现。</w:t>
      </w:r>
    </w:p>
    <w:p>
      <w:pPr>
        <w:pStyle w:val="41"/>
        <w:tabs>
          <w:tab w:val="left" w:pos="900"/>
        </w:tabs>
        <w:ind w:left="446" w:firstLine="0" w:firstLineChars="0"/>
      </w:pPr>
      <w:r>
        <w:rPr>
          <w:rFonts w:hint="eastAsia"/>
        </w:rPr>
        <w:t>4）页面必须美观大方，可以加入自己的设计，内容可以增加，页面架构可以重新设计。</w:t>
      </w:r>
    </w:p>
    <w:p>
      <w:pPr>
        <w:pStyle w:val="41"/>
        <w:tabs>
          <w:tab w:val="left" w:pos="900"/>
        </w:tabs>
        <w:ind w:left="446" w:firstLine="0" w:firstLineChars="0"/>
      </w:pPr>
      <w:r>
        <w:rPr>
          <w:rFonts w:hint="eastAsia"/>
        </w:rPr>
        <w:t>5）页面源代码格式需美观整洁。</w:t>
      </w:r>
    </w:p>
    <w:p>
      <w:pPr>
        <w:pStyle w:val="2"/>
      </w:pPr>
      <w:r>
        <w:rPr>
          <w:rFonts w:hint="eastAsia"/>
        </w:rPr>
        <w:t>提交要求</w:t>
      </w:r>
      <w:r>
        <w:t xml:space="preserve"> </w:t>
      </w:r>
    </w:p>
    <w:p>
      <w:pPr>
        <w:pStyle w:val="41"/>
        <w:numPr>
          <w:ilvl w:val="0"/>
          <w:numId w:val="18"/>
        </w:numPr>
        <w:tabs>
          <w:tab w:val="left" w:pos="900"/>
        </w:tabs>
        <w:ind w:left="900" w:firstLineChars="0"/>
      </w:pPr>
      <w:r>
        <w:rPr>
          <w:rFonts w:hint="eastAsia"/>
        </w:rPr>
        <w:t>提交</w:t>
      </w:r>
      <w:bookmarkStart w:id="0" w:name="OLE_LINK3"/>
      <w:bookmarkStart w:id="1" w:name="OLE_LINK1"/>
      <w:r>
        <w:rPr>
          <w:rFonts w:hint="eastAsia"/>
        </w:rPr>
        <w:t>源</w:t>
      </w:r>
      <w:bookmarkEnd w:id="0"/>
      <w:bookmarkEnd w:id="1"/>
      <w:r>
        <w:rPr>
          <w:rFonts w:hint="eastAsia"/>
        </w:rPr>
        <w:t>程序代码；</w:t>
      </w:r>
    </w:p>
    <w:p>
      <w:pPr>
        <w:pStyle w:val="41"/>
        <w:numPr>
          <w:ilvl w:val="0"/>
          <w:numId w:val="18"/>
        </w:numPr>
        <w:tabs>
          <w:tab w:val="left" w:pos="900"/>
        </w:tabs>
        <w:ind w:left="900" w:firstLineChars="0"/>
      </w:pPr>
      <w:r>
        <w:rPr>
          <w:rFonts w:hint="eastAsia"/>
        </w:rPr>
        <w:t>打包文件名格式：班级号</w:t>
      </w:r>
      <w:r>
        <w:t>-</w:t>
      </w:r>
      <w:r>
        <w:rPr>
          <w:rFonts w:hint="eastAsia"/>
        </w:rPr>
        <w:t>学号</w:t>
      </w:r>
      <w:r>
        <w:t>-</w:t>
      </w:r>
      <w:r>
        <w:rPr>
          <w:rFonts w:hint="eastAsia"/>
        </w:rPr>
        <w:t>姓名</w:t>
      </w:r>
      <w:r>
        <w:t>-</w:t>
      </w:r>
      <w:r>
        <w:rPr>
          <w:rFonts w:hint="eastAsia"/>
        </w:rPr>
        <w:t>实验一</w:t>
      </w:r>
      <w:r>
        <w:t>.rar</w:t>
      </w:r>
      <w:r>
        <w:rPr>
          <w:rFonts w:hint="eastAsia"/>
        </w:rPr>
        <w:t>；</w:t>
      </w:r>
    </w:p>
    <w:p>
      <w:pPr>
        <w:pStyle w:val="41"/>
        <w:numPr>
          <w:ilvl w:val="0"/>
          <w:numId w:val="18"/>
        </w:numPr>
        <w:tabs>
          <w:tab w:val="left" w:pos="900"/>
        </w:tabs>
        <w:ind w:left="900" w:firstLineChars="0"/>
      </w:pPr>
      <w:r>
        <w:rPr>
          <w:rFonts w:hint="eastAsia"/>
        </w:rPr>
        <w:t>文件夹解压后必须包括</w:t>
      </w:r>
      <w:r>
        <w:t>home.html</w:t>
      </w:r>
      <w:r>
        <w:rPr>
          <w:rFonts w:hint="eastAsia"/>
        </w:rPr>
        <w:t>，</w:t>
      </w:r>
      <w:r>
        <w:t>style.css</w:t>
      </w:r>
      <w:r>
        <w:rPr>
          <w:rFonts w:hint="eastAsia"/>
        </w:rPr>
        <w:t>，</w:t>
      </w:r>
      <w:r>
        <w:t>script.js</w:t>
      </w:r>
      <w:r>
        <w:rPr>
          <w:rFonts w:hint="eastAsia"/>
        </w:rPr>
        <w:t>及images文件夹。</w:t>
      </w:r>
    </w:p>
    <w:p>
      <w:pPr>
        <w:pStyle w:val="41"/>
        <w:ind w:firstLine="0" w:firstLineChars="0"/>
        <w:jc w:val="center"/>
      </w:pPr>
    </w:p>
    <w:p>
      <w:pPr>
        <w:pStyle w:val="2"/>
      </w:pPr>
      <w:r>
        <w:rPr>
          <w:rFonts w:hint="eastAsia"/>
        </w:rPr>
        <w:t>实验注意事项</w:t>
      </w:r>
      <w:r>
        <w:t xml:space="preserve"> </w:t>
      </w:r>
    </w:p>
    <w:p>
      <w:pPr>
        <w:pStyle w:val="41"/>
        <w:numPr>
          <w:ilvl w:val="0"/>
          <w:numId w:val="19"/>
        </w:numPr>
        <w:tabs>
          <w:tab w:val="left" w:pos="900"/>
          <w:tab w:val="clear" w:pos="1007"/>
        </w:tabs>
        <w:ind w:left="900" w:firstLineChars="0"/>
      </w:pPr>
      <w:r>
        <w:rPr>
          <w:rFonts w:hint="eastAsia"/>
        </w:rPr>
        <w:t>看清实验指导书后再动手；</w:t>
      </w:r>
    </w:p>
    <w:p>
      <w:pPr>
        <w:pStyle w:val="41"/>
        <w:numPr>
          <w:ilvl w:val="0"/>
          <w:numId w:val="19"/>
        </w:numPr>
        <w:tabs>
          <w:tab w:val="left" w:pos="900"/>
          <w:tab w:val="clear" w:pos="1007"/>
        </w:tabs>
        <w:ind w:left="900" w:firstLineChars="0"/>
      </w:pPr>
      <w:r>
        <w:rPr>
          <w:rFonts w:hint="eastAsia"/>
        </w:rPr>
        <w:t>按实验指导书动手做实验的过程中要勤于思考，与课堂授课内容比照理解。</w:t>
      </w:r>
    </w:p>
    <w:p>
      <w:pPr>
        <w:tabs>
          <w:tab w:val="left" w:pos="480"/>
        </w:tabs>
        <w:spacing w:line="360" w:lineRule="auto"/>
        <w:ind w:left="480" w:hanging="480"/>
      </w:pPr>
    </w:p>
    <w:p/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</w:pPr>
    <w:r>
      <w:fldChar w:fldCharType="begin"/>
    </w:r>
    <w:r>
      <w:instrText xml:space="preserve"> PAGE   \* MERGEFORMAT </w:instrText>
    </w:r>
    <w:r>
      <w:fldChar w:fldCharType="separate"/>
    </w:r>
    <w:r>
      <w:t>10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</w:pPr>
    <w:r>
      <w:rPr>
        <w:rFonts w:hint="eastAsia"/>
      </w:rPr>
      <w:t xml:space="preserve">西北工业大学软件学院                             </w:t>
    </w:r>
    <w:r>
      <w:t xml:space="preserve">  </w:t>
    </w:r>
    <w:r>
      <w:rPr>
        <w:rFonts w:hint="eastAsia"/>
      </w:rPr>
      <w:t xml:space="preserve">     Web应用系统开发技术与实践实验指导书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E926CE"/>
    <w:multiLevelType w:val="multilevel"/>
    <w:tmpl w:val="07E926CE"/>
    <w:lvl w:ilvl="0" w:tentative="0">
      <w:start w:val="1"/>
      <w:numFmt w:val="decimal"/>
      <w:lvlText w:val="%1)"/>
      <w:lvlJc w:val="left"/>
      <w:pPr>
        <w:tabs>
          <w:tab w:val="left" w:pos="593"/>
        </w:tabs>
        <w:ind w:left="1217" w:hanging="397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1320"/>
        </w:tabs>
        <w:ind w:left="132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740"/>
        </w:tabs>
        <w:ind w:left="1740" w:hanging="420"/>
      </w:pPr>
    </w:lvl>
    <w:lvl w:ilvl="3" w:tentative="0">
      <w:start w:val="1"/>
      <w:numFmt w:val="decimal"/>
      <w:lvlText w:val="%4."/>
      <w:lvlJc w:val="left"/>
      <w:pPr>
        <w:tabs>
          <w:tab w:val="left" w:pos="2160"/>
        </w:tabs>
        <w:ind w:left="216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80"/>
        </w:tabs>
        <w:ind w:left="258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3000"/>
        </w:tabs>
        <w:ind w:left="3000" w:hanging="420"/>
      </w:pPr>
    </w:lvl>
    <w:lvl w:ilvl="6" w:tentative="0">
      <w:start w:val="1"/>
      <w:numFmt w:val="decimal"/>
      <w:lvlText w:val="%7."/>
      <w:lvlJc w:val="left"/>
      <w:pPr>
        <w:tabs>
          <w:tab w:val="left" w:pos="3420"/>
        </w:tabs>
        <w:ind w:left="342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840"/>
        </w:tabs>
        <w:ind w:left="384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60"/>
        </w:tabs>
        <w:ind w:left="4260" w:hanging="420"/>
      </w:pPr>
    </w:lvl>
  </w:abstractNum>
  <w:abstractNum w:abstractNumId="1">
    <w:nsid w:val="09A774CD"/>
    <w:multiLevelType w:val="multilevel"/>
    <w:tmpl w:val="09A774CD"/>
    <w:lvl w:ilvl="0" w:tentative="0">
      <w:start w:val="1"/>
      <w:numFmt w:val="decimal"/>
      <w:lvlText w:val="%1)"/>
      <w:lvlJc w:val="left"/>
      <w:pPr>
        <w:tabs>
          <w:tab w:val="left" w:pos="1007"/>
        </w:tabs>
        <w:ind w:left="1354" w:hanging="454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1237"/>
        </w:tabs>
        <w:ind w:left="1237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657"/>
        </w:tabs>
        <w:ind w:left="1657" w:hanging="420"/>
      </w:pPr>
    </w:lvl>
    <w:lvl w:ilvl="3" w:tentative="0">
      <w:start w:val="1"/>
      <w:numFmt w:val="decimal"/>
      <w:lvlText w:val="%4."/>
      <w:lvlJc w:val="left"/>
      <w:pPr>
        <w:tabs>
          <w:tab w:val="left" w:pos="2077"/>
        </w:tabs>
        <w:ind w:left="2077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497"/>
        </w:tabs>
        <w:ind w:left="2497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917"/>
        </w:tabs>
        <w:ind w:left="2917" w:hanging="420"/>
      </w:pPr>
    </w:lvl>
    <w:lvl w:ilvl="6" w:tentative="0">
      <w:start w:val="1"/>
      <w:numFmt w:val="decimal"/>
      <w:lvlText w:val="%7."/>
      <w:lvlJc w:val="left"/>
      <w:pPr>
        <w:tabs>
          <w:tab w:val="left" w:pos="3337"/>
        </w:tabs>
        <w:ind w:left="3337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57"/>
        </w:tabs>
        <w:ind w:left="3757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177"/>
        </w:tabs>
        <w:ind w:left="4177" w:hanging="420"/>
      </w:pPr>
    </w:lvl>
  </w:abstractNum>
  <w:abstractNum w:abstractNumId="2">
    <w:nsid w:val="122958D1"/>
    <w:multiLevelType w:val="multilevel"/>
    <w:tmpl w:val="122958D1"/>
    <w:lvl w:ilvl="0" w:tentative="0">
      <w:start w:val="1"/>
      <w:numFmt w:val="decimal"/>
      <w:lvlText w:val="%1)"/>
      <w:lvlJc w:val="left"/>
      <w:pPr>
        <w:tabs>
          <w:tab w:val="left" w:pos="593"/>
        </w:tabs>
        <w:ind w:left="1217" w:hanging="397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1320"/>
        </w:tabs>
        <w:ind w:left="132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740"/>
        </w:tabs>
        <w:ind w:left="1740" w:hanging="420"/>
      </w:pPr>
    </w:lvl>
    <w:lvl w:ilvl="3" w:tentative="0">
      <w:start w:val="1"/>
      <w:numFmt w:val="decimal"/>
      <w:lvlText w:val="%4."/>
      <w:lvlJc w:val="left"/>
      <w:pPr>
        <w:tabs>
          <w:tab w:val="left" w:pos="2160"/>
        </w:tabs>
        <w:ind w:left="216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80"/>
        </w:tabs>
        <w:ind w:left="258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3000"/>
        </w:tabs>
        <w:ind w:left="3000" w:hanging="420"/>
      </w:pPr>
    </w:lvl>
    <w:lvl w:ilvl="6" w:tentative="0">
      <w:start w:val="1"/>
      <w:numFmt w:val="decimal"/>
      <w:lvlText w:val="%7."/>
      <w:lvlJc w:val="left"/>
      <w:pPr>
        <w:tabs>
          <w:tab w:val="left" w:pos="3420"/>
        </w:tabs>
        <w:ind w:left="342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840"/>
        </w:tabs>
        <w:ind w:left="384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60"/>
        </w:tabs>
        <w:ind w:left="4260" w:hanging="420"/>
      </w:pPr>
    </w:lvl>
  </w:abstractNum>
  <w:abstractNum w:abstractNumId="3">
    <w:nsid w:val="1A0E36C2"/>
    <w:multiLevelType w:val="multilevel"/>
    <w:tmpl w:val="1A0E36C2"/>
    <w:lvl w:ilvl="0" w:tentative="0">
      <w:start w:val="1"/>
      <w:numFmt w:val="decimal"/>
      <w:lvlText w:val="%1)"/>
      <w:lvlJc w:val="left"/>
      <w:pPr>
        <w:tabs>
          <w:tab w:val="left" w:pos="113"/>
        </w:tabs>
        <w:ind w:left="737" w:hanging="397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>
    <w:nsid w:val="1A892571"/>
    <w:multiLevelType w:val="multilevel"/>
    <w:tmpl w:val="1A892571"/>
    <w:lvl w:ilvl="0" w:tentative="0">
      <w:start w:val="1"/>
      <w:numFmt w:val="decimal"/>
      <w:pStyle w:val="2"/>
      <w:lvlText w:val="%1"/>
      <w:lvlJc w:val="left"/>
      <w:pPr>
        <w:tabs>
          <w:tab w:val="left" w:pos="454"/>
        </w:tabs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624"/>
        </w:tabs>
        <w:ind w:left="0" w:firstLine="0"/>
      </w:pPr>
      <w:rPr>
        <w:rFonts w:hint="eastAsia"/>
        <w:sz w:val="32"/>
        <w:szCs w:val="32"/>
      </w:r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37"/>
        </w:tabs>
        <w:ind w:left="0" w:firstLine="0"/>
      </w:pPr>
      <w:rPr>
        <w:rFonts w:hint="eastAsia"/>
      </w:rPr>
    </w:lvl>
    <w:lvl w:ilvl="3" w:tentative="0">
      <w:start w:val="1"/>
      <w:numFmt w:val="decimal"/>
      <w:pStyle w:val="5"/>
      <w:lvlText w:val="%1.%2.%3.%4"/>
      <w:lvlJc w:val="left"/>
      <w:pPr>
        <w:tabs>
          <w:tab w:val="left" w:pos="964"/>
        </w:tabs>
        <w:ind w:left="0" w:firstLine="0"/>
      </w:pPr>
      <w:rPr>
        <w:rFonts w:hint="eastAsia"/>
      </w:rPr>
    </w:lvl>
    <w:lvl w:ilvl="4" w:tentative="0">
      <w:start w:val="1"/>
      <w:numFmt w:val="decimal"/>
      <w:pStyle w:val="6"/>
      <w:lvlText w:val="%1.%2.%3.%4.%5"/>
      <w:lvlJc w:val="left"/>
      <w:pPr>
        <w:tabs>
          <w:tab w:val="left" w:pos="1191"/>
        </w:tabs>
        <w:ind w:left="0" w:firstLine="0"/>
      </w:pPr>
      <w:rPr>
        <w:rFonts w:hint="eastAsia"/>
      </w:rPr>
    </w:lvl>
    <w:lvl w:ilvl="5" w:tentative="0">
      <w:start w:val="1"/>
      <w:numFmt w:val="decimal"/>
      <w:pStyle w:val="7"/>
      <w:lvlText w:val="%1.%2.%3.%4.%5.%6"/>
      <w:lvlJc w:val="left"/>
      <w:pPr>
        <w:tabs>
          <w:tab w:val="left" w:pos="1247"/>
        </w:tabs>
        <w:ind w:left="0" w:firstLine="0"/>
      </w:pPr>
      <w:rPr>
        <w:rFonts w:hint="eastAsia"/>
      </w:rPr>
    </w:lvl>
    <w:lvl w:ilvl="6" w:tentative="0">
      <w:start w:val="1"/>
      <w:numFmt w:val="decimal"/>
      <w:pStyle w:val="8"/>
      <w:lvlText w:val="%1.%2.%3.%4.%5.%6.%7"/>
      <w:lvlJc w:val="left"/>
      <w:pPr>
        <w:tabs>
          <w:tab w:val="left" w:pos="1361"/>
        </w:tabs>
        <w:ind w:left="0" w:firstLine="0"/>
      </w:pPr>
      <w:rPr>
        <w:rFonts w:hint="eastAsia"/>
      </w:rPr>
    </w:lvl>
    <w:lvl w:ilvl="7" w:tentative="0">
      <w:start w:val="1"/>
      <w:numFmt w:val="decimal"/>
      <w:pStyle w:val="9"/>
      <w:lvlText w:val="%1.%2.%3.%4.%5.%6.%7.%8"/>
      <w:lvlJc w:val="left"/>
      <w:pPr>
        <w:tabs>
          <w:tab w:val="left" w:pos="1474"/>
        </w:tabs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5">
    <w:nsid w:val="30F02C70"/>
    <w:multiLevelType w:val="multilevel"/>
    <w:tmpl w:val="30F02C70"/>
    <w:lvl w:ilvl="0" w:tentative="0">
      <w:start w:val="1"/>
      <w:numFmt w:val="decimal"/>
      <w:lvlText w:val="%1)"/>
      <w:lvlJc w:val="left"/>
      <w:pPr>
        <w:tabs>
          <w:tab w:val="left" w:pos="1007"/>
        </w:tabs>
        <w:ind w:left="1354" w:hanging="454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1237"/>
        </w:tabs>
        <w:ind w:left="1237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657"/>
        </w:tabs>
        <w:ind w:left="1657" w:hanging="420"/>
      </w:pPr>
    </w:lvl>
    <w:lvl w:ilvl="3" w:tentative="0">
      <w:start w:val="1"/>
      <w:numFmt w:val="decimal"/>
      <w:lvlText w:val="%4."/>
      <w:lvlJc w:val="left"/>
      <w:pPr>
        <w:tabs>
          <w:tab w:val="left" w:pos="2077"/>
        </w:tabs>
        <w:ind w:left="2077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497"/>
        </w:tabs>
        <w:ind w:left="2497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917"/>
        </w:tabs>
        <w:ind w:left="2917" w:hanging="420"/>
      </w:pPr>
    </w:lvl>
    <w:lvl w:ilvl="6" w:tentative="0">
      <w:start w:val="1"/>
      <w:numFmt w:val="decimal"/>
      <w:lvlText w:val="%7."/>
      <w:lvlJc w:val="left"/>
      <w:pPr>
        <w:tabs>
          <w:tab w:val="left" w:pos="3337"/>
        </w:tabs>
        <w:ind w:left="3337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57"/>
        </w:tabs>
        <w:ind w:left="3757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177"/>
        </w:tabs>
        <w:ind w:left="4177" w:hanging="420"/>
      </w:pPr>
    </w:lvl>
  </w:abstractNum>
  <w:abstractNum w:abstractNumId="6">
    <w:nsid w:val="39AE1226"/>
    <w:multiLevelType w:val="multilevel"/>
    <w:tmpl w:val="39AE1226"/>
    <w:lvl w:ilvl="0" w:tentative="0">
      <w:start w:val="1"/>
      <w:numFmt w:val="decimal"/>
      <w:lvlText w:val="%1)"/>
      <w:lvlJc w:val="left"/>
      <w:pPr>
        <w:tabs>
          <w:tab w:val="left" w:pos="553"/>
        </w:tabs>
        <w:ind w:left="900" w:hanging="454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783"/>
        </w:tabs>
        <w:ind w:left="783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03"/>
        </w:tabs>
        <w:ind w:left="1203" w:hanging="420"/>
      </w:pPr>
    </w:lvl>
    <w:lvl w:ilvl="3" w:tentative="0">
      <w:start w:val="1"/>
      <w:numFmt w:val="decimal"/>
      <w:lvlText w:val="%4."/>
      <w:lvlJc w:val="left"/>
      <w:pPr>
        <w:tabs>
          <w:tab w:val="left" w:pos="1623"/>
        </w:tabs>
        <w:ind w:left="1623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043"/>
        </w:tabs>
        <w:ind w:left="2043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463"/>
        </w:tabs>
        <w:ind w:left="2463" w:hanging="420"/>
      </w:pPr>
    </w:lvl>
    <w:lvl w:ilvl="6" w:tentative="0">
      <w:start w:val="1"/>
      <w:numFmt w:val="decimal"/>
      <w:lvlText w:val="%7."/>
      <w:lvlJc w:val="left"/>
      <w:pPr>
        <w:tabs>
          <w:tab w:val="left" w:pos="2883"/>
        </w:tabs>
        <w:ind w:left="2883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03"/>
        </w:tabs>
        <w:ind w:left="3303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23"/>
        </w:tabs>
        <w:ind w:left="3723" w:hanging="420"/>
      </w:pPr>
    </w:lvl>
  </w:abstractNum>
  <w:abstractNum w:abstractNumId="7">
    <w:nsid w:val="42CD6E52"/>
    <w:multiLevelType w:val="multilevel"/>
    <w:tmpl w:val="42CD6E52"/>
    <w:lvl w:ilvl="0" w:tentative="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44687D60"/>
    <w:multiLevelType w:val="multilevel"/>
    <w:tmpl w:val="44687D60"/>
    <w:lvl w:ilvl="0" w:tentative="0">
      <w:start w:val="1"/>
      <w:numFmt w:val="decimal"/>
      <w:lvlText w:val="%1)"/>
      <w:lvlJc w:val="left"/>
      <w:pPr>
        <w:tabs>
          <w:tab w:val="left" w:pos="510"/>
        </w:tabs>
        <w:ind w:left="964" w:hanging="461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9">
    <w:nsid w:val="482B553C"/>
    <w:multiLevelType w:val="multilevel"/>
    <w:tmpl w:val="482B553C"/>
    <w:lvl w:ilvl="0" w:tentative="0">
      <w:start w:val="1"/>
      <w:numFmt w:val="decimal"/>
      <w:lvlText w:val="%1)"/>
      <w:lvlJc w:val="left"/>
      <w:pPr>
        <w:tabs>
          <w:tab w:val="left" w:pos="113"/>
        </w:tabs>
        <w:ind w:left="737" w:hanging="397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0">
    <w:nsid w:val="51295A2D"/>
    <w:multiLevelType w:val="multilevel"/>
    <w:tmpl w:val="51295A2D"/>
    <w:lvl w:ilvl="0" w:tentative="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52DA2B00"/>
    <w:multiLevelType w:val="multilevel"/>
    <w:tmpl w:val="52DA2B00"/>
    <w:lvl w:ilvl="0" w:tentative="0">
      <w:start w:val="1"/>
      <w:numFmt w:val="bullet"/>
      <w:lvlText w:val=""/>
      <w:lvlJc w:val="left"/>
      <w:pPr>
        <w:ind w:left="13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8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2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6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0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4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9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3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740" w:hanging="420"/>
      </w:pPr>
      <w:rPr>
        <w:rFonts w:hint="default" w:ascii="Wingdings" w:hAnsi="Wingdings"/>
      </w:rPr>
    </w:lvl>
  </w:abstractNum>
  <w:abstractNum w:abstractNumId="12">
    <w:nsid w:val="54673757"/>
    <w:multiLevelType w:val="multilevel"/>
    <w:tmpl w:val="54673757"/>
    <w:lvl w:ilvl="0" w:tentative="0">
      <w:start w:val="1"/>
      <w:numFmt w:val="decimal"/>
      <w:lvlText w:val="%1)"/>
      <w:lvlJc w:val="left"/>
      <w:pPr>
        <w:tabs>
          <w:tab w:val="left" w:pos="133"/>
        </w:tabs>
        <w:ind w:left="757" w:hanging="397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60"/>
        </w:tabs>
        <w:ind w:left="86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80"/>
        </w:tabs>
        <w:ind w:left="1280" w:hanging="420"/>
      </w:pPr>
    </w:lvl>
    <w:lvl w:ilvl="3" w:tentative="0">
      <w:start w:val="1"/>
      <w:numFmt w:val="decimal"/>
      <w:lvlText w:val="%4."/>
      <w:lvlJc w:val="left"/>
      <w:pPr>
        <w:tabs>
          <w:tab w:val="left" w:pos="1700"/>
        </w:tabs>
        <w:ind w:left="170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20"/>
        </w:tabs>
        <w:ind w:left="212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40"/>
        </w:tabs>
        <w:ind w:left="254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60"/>
        </w:tabs>
        <w:ind w:left="296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80"/>
        </w:tabs>
        <w:ind w:left="338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800"/>
        </w:tabs>
        <w:ind w:left="3800" w:hanging="420"/>
      </w:pPr>
    </w:lvl>
  </w:abstractNum>
  <w:abstractNum w:abstractNumId="13">
    <w:nsid w:val="5538064A"/>
    <w:multiLevelType w:val="multilevel"/>
    <w:tmpl w:val="5538064A"/>
    <w:lvl w:ilvl="0" w:tentative="0">
      <w:start w:val="1"/>
      <w:numFmt w:val="decimal"/>
      <w:lvlText w:val="%1)"/>
      <w:lvlJc w:val="left"/>
      <w:pPr>
        <w:tabs>
          <w:tab w:val="left" w:pos="593"/>
        </w:tabs>
        <w:ind w:left="1217" w:hanging="397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1320"/>
        </w:tabs>
        <w:ind w:left="132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740"/>
        </w:tabs>
        <w:ind w:left="1740" w:hanging="420"/>
      </w:pPr>
    </w:lvl>
    <w:lvl w:ilvl="3" w:tentative="0">
      <w:start w:val="1"/>
      <w:numFmt w:val="decimal"/>
      <w:lvlText w:val="%4."/>
      <w:lvlJc w:val="left"/>
      <w:pPr>
        <w:tabs>
          <w:tab w:val="left" w:pos="2160"/>
        </w:tabs>
        <w:ind w:left="216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80"/>
        </w:tabs>
        <w:ind w:left="258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3000"/>
        </w:tabs>
        <w:ind w:left="3000" w:hanging="420"/>
      </w:pPr>
    </w:lvl>
    <w:lvl w:ilvl="6" w:tentative="0">
      <w:start w:val="1"/>
      <w:numFmt w:val="decimal"/>
      <w:lvlText w:val="%7."/>
      <w:lvlJc w:val="left"/>
      <w:pPr>
        <w:tabs>
          <w:tab w:val="left" w:pos="3420"/>
        </w:tabs>
        <w:ind w:left="342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840"/>
        </w:tabs>
        <w:ind w:left="384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60"/>
        </w:tabs>
        <w:ind w:left="4260" w:hanging="420"/>
      </w:pPr>
    </w:lvl>
  </w:abstractNum>
  <w:abstractNum w:abstractNumId="14">
    <w:nsid w:val="5F3A6E51"/>
    <w:multiLevelType w:val="multilevel"/>
    <w:tmpl w:val="5F3A6E51"/>
    <w:lvl w:ilvl="0" w:tentative="0">
      <w:start w:val="1"/>
      <w:numFmt w:val="decimal"/>
      <w:lvlText w:val="%1)"/>
      <w:lvlJc w:val="left"/>
      <w:pPr>
        <w:tabs>
          <w:tab w:val="left" w:pos="1007"/>
        </w:tabs>
        <w:ind w:left="1354" w:hanging="454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1237"/>
        </w:tabs>
        <w:ind w:left="1237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657"/>
        </w:tabs>
        <w:ind w:left="1657" w:hanging="420"/>
      </w:pPr>
    </w:lvl>
    <w:lvl w:ilvl="3" w:tentative="0">
      <w:start w:val="1"/>
      <w:numFmt w:val="decimal"/>
      <w:lvlText w:val="%4."/>
      <w:lvlJc w:val="left"/>
      <w:pPr>
        <w:tabs>
          <w:tab w:val="left" w:pos="2077"/>
        </w:tabs>
        <w:ind w:left="2077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497"/>
        </w:tabs>
        <w:ind w:left="2497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917"/>
        </w:tabs>
        <w:ind w:left="2917" w:hanging="420"/>
      </w:pPr>
    </w:lvl>
    <w:lvl w:ilvl="6" w:tentative="0">
      <w:start w:val="1"/>
      <w:numFmt w:val="decimal"/>
      <w:lvlText w:val="%7."/>
      <w:lvlJc w:val="left"/>
      <w:pPr>
        <w:tabs>
          <w:tab w:val="left" w:pos="3337"/>
        </w:tabs>
        <w:ind w:left="3337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57"/>
        </w:tabs>
        <w:ind w:left="3757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177"/>
        </w:tabs>
        <w:ind w:left="4177" w:hanging="420"/>
      </w:pPr>
    </w:lvl>
  </w:abstractNum>
  <w:abstractNum w:abstractNumId="15">
    <w:nsid w:val="5FA86E52"/>
    <w:multiLevelType w:val="multilevel"/>
    <w:tmpl w:val="5FA86E52"/>
    <w:lvl w:ilvl="0" w:tentative="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677F35A2"/>
    <w:multiLevelType w:val="multilevel"/>
    <w:tmpl w:val="677F35A2"/>
    <w:lvl w:ilvl="0" w:tentative="0">
      <w:start w:val="1"/>
      <w:numFmt w:val="decimal"/>
      <w:lvlText w:val="%1)"/>
      <w:lvlJc w:val="left"/>
      <w:pPr>
        <w:tabs>
          <w:tab w:val="left" w:pos="1090"/>
        </w:tabs>
        <w:ind w:left="1437" w:hanging="454"/>
      </w:pPr>
      <w:rPr>
        <w:rFonts w:ascii="Times New Roman" w:hAnsi="Times New Roman" w:eastAsia="宋体" w:cs="Times New Roman"/>
      </w:rPr>
    </w:lvl>
    <w:lvl w:ilvl="1" w:tentative="0">
      <w:start w:val="1"/>
      <w:numFmt w:val="decimal"/>
      <w:lvlText w:val="%2)"/>
      <w:lvlJc w:val="left"/>
      <w:pPr>
        <w:tabs>
          <w:tab w:val="left" w:pos="1007"/>
        </w:tabs>
        <w:ind w:left="1354" w:hanging="454"/>
      </w:pPr>
      <w:rPr>
        <w:rFonts w:hint="eastAsia"/>
      </w:rPr>
    </w:lvl>
    <w:lvl w:ilvl="2" w:tentative="0">
      <w:start w:val="1"/>
      <w:numFmt w:val="decimal"/>
      <w:lvlText w:val="%3）"/>
      <w:lvlJc w:val="left"/>
      <w:pPr>
        <w:ind w:left="785" w:hanging="36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2160"/>
        </w:tabs>
        <w:ind w:left="216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80"/>
        </w:tabs>
        <w:ind w:left="258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3000"/>
        </w:tabs>
        <w:ind w:left="3000" w:hanging="420"/>
      </w:pPr>
    </w:lvl>
    <w:lvl w:ilvl="6" w:tentative="0">
      <w:start w:val="1"/>
      <w:numFmt w:val="decimal"/>
      <w:lvlText w:val="%7."/>
      <w:lvlJc w:val="left"/>
      <w:pPr>
        <w:tabs>
          <w:tab w:val="left" w:pos="3420"/>
        </w:tabs>
        <w:ind w:left="342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840"/>
        </w:tabs>
        <w:ind w:left="384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60"/>
        </w:tabs>
        <w:ind w:left="4260" w:hanging="420"/>
      </w:pPr>
    </w:lvl>
  </w:abstractNum>
  <w:abstractNum w:abstractNumId="17">
    <w:nsid w:val="6A2A122E"/>
    <w:multiLevelType w:val="multilevel"/>
    <w:tmpl w:val="6A2A122E"/>
    <w:lvl w:ilvl="0" w:tentative="0">
      <w:start w:val="1"/>
      <w:numFmt w:val="decimal"/>
      <w:lvlText w:val="%1）"/>
      <w:lvlJc w:val="left"/>
      <w:pPr>
        <w:ind w:left="863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43" w:hanging="420"/>
      </w:pPr>
    </w:lvl>
    <w:lvl w:ilvl="2" w:tentative="0">
      <w:start w:val="1"/>
      <w:numFmt w:val="lowerRoman"/>
      <w:lvlText w:val="%3."/>
      <w:lvlJc w:val="right"/>
      <w:pPr>
        <w:ind w:left="1763" w:hanging="420"/>
      </w:pPr>
    </w:lvl>
    <w:lvl w:ilvl="3" w:tentative="0">
      <w:start w:val="1"/>
      <w:numFmt w:val="decimal"/>
      <w:lvlText w:val="%4."/>
      <w:lvlJc w:val="left"/>
      <w:pPr>
        <w:ind w:left="2183" w:hanging="420"/>
      </w:pPr>
    </w:lvl>
    <w:lvl w:ilvl="4" w:tentative="0">
      <w:start w:val="1"/>
      <w:numFmt w:val="lowerLetter"/>
      <w:lvlText w:val="%5)"/>
      <w:lvlJc w:val="left"/>
      <w:pPr>
        <w:ind w:left="2603" w:hanging="420"/>
      </w:pPr>
    </w:lvl>
    <w:lvl w:ilvl="5" w:tentative="0">
      <w:start w:val="1"/>
      <w:numFmt w:val="lowerRoman"/>
      <w:lvlText w:val="%6."/>
      <w:lvlJc w:val="right"/>
      <w:pPr>
        <w:ind w:left="3023" w:hanging="420"/>
      </w:pPr>
    </w:lvl>
    <w:lvl w:ilvl="6" w:tentative="0">
      <w:start w:val="1"/>
      <w:numFmt w:val="decimal"/>
      <w:lvlText w:val="%7."/>
      <w:lvlJc w:val="left"/>
      <w:pPr>
        <w:ind w:left="3443" w:hanging="420"/>
      </w:pPr>
    </w:lvl>
    <w:lvl w:ilvl="7" w:tentative="0">
      <w:start w:val="1"/>
      <w:numFmt w:val="lowerLetter"/>
      <w:lvlText w:val="%8)"/>
      <w:lvlJc w:val="left"/>
      <w:pPr>
        <w:ind w:left="3863" w:hanging="420"/>
      </w:pPr>
    </w:lvl>
    <w:lvl w:ilvl="8" w:tentative="0">
      <w:start w:val="1"/>
      <w:numFmt w:val="lowerRoman"/>
      <w:lvlText w:val="%9."/>
      <w:lvlJc w:val="right"/>
      <w:pPr>
        <w:ind w:left="4283" w:hanging="420"/>
      </w:pPr>
    </w:lvl>
  </w:abstractNum>
  <w:abstractNum w:abstractNumId="18">
    <w:nsid w:val="6E3954CA"/>
    <w:multiLevelType w:val="multilevel"/>
    <w:tmpl w:val="6E3954CA"/>
    <w:lvl w:ilvl="0" w:tentative="0">
      <w:start w:val="1"/>
      <w:numFmt w:val="decimal"/>
      <w:lvlText w:val="%1)"/>
      <w:lvlJc w:val="left"/>
      <w:pPr>
        <w:tabs>
          <w:tab w:val="left" w:pos="553"/>
        </w:tabs>
        <w:ind w:left="900" w:hanging="454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783"/>
        </w:tabs>
        <w:ind w:left="783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03"/>
        </w:tabs>
        <w:ind w:left="1203" w:hanging="420"/>
      </w:pPr>
    </w:lvl>
    <w:lvl w:ilvl="3" w:tentative="0">
      <w:start w:val="1"/>
      <w:numFmt w:val="decimal"/>
      <w:lvlText w:val="%4."/>
      <w:lvlJc w:val="left"/>
      <w:pPr>
        <w:tabs>
          <w:tab w:val="left" w:pos="1623"/>
        </w:tabs>
        <w:ind w:left="1623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043"/>
        </w:tabs>
        <w:ind w:left="2043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463"/>
        </w:tabs>
        <w:ind w:left="2463" w:hanging="420"/>
      </w:pPr>
    </w:lvl>
    <w:lvl w:ilvl="6" w:tentative="0">
      <w:start w:val="1"/>
      <w:numFmt w:val="decimal"/>
      <w:lvlText w:val="%7."/>
      <w:lvlJc w:val="left"/>
      <w:pPr>
        <w:tabs>
          <w:tab w:val="left" w:pos="2883"/>
        </w:tabs>
        <w:ind w:left="2883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03"/>
        </w:tabs>
        <w:ind w:left="3303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23"/>
        </w:tabs>
        <w:ind w:left="3723" w:hanging="420"/>
      </w:pPr>
    </w:lvl>
  </w:abstractNum>
  <w:num w:numId="1">
    <w:abstractNumId w:val="4"/>
  </w:num>
  <w:num w:numId="2">
    <w:abstractNumId w:val="13"/>
  </w:num>
  <w:num w:numId="3">
    <w:abstractNumId w:val="0"/>
  </w:num>
  <w:num w:numId="4">
    <w:abstractNumId w:val="9"/>
  </w:num>
  <w:num w:numId="5">
    <w:abstractNumId w:val="3"/>
  </w:num>
  <w:num w:numId="6">
    <w:abstractNumId w:val="12"/>
  </w:num>
  <w:num w:numId="7">
    <w:abstractNumId w:val="2"/>
  </w:num>
  <w:num w:numId="8">
    <w:abstractNumId w:val="8"/>
  </w:num>
  <w:num w:numId="9">
    <w:abstractNumId w:val="11"/>
  </w:num>
  <w:num w:numId="10">
    <w:abstractNumId w:val="17"/>
  </w:num>
  <w:num w:numId="11">
    <w:abstractNumId w:val="16"/>
  </w:num>
  <w:num w:numId="12">
    <w:abstractNumId w:val="10"/>
  </w:num>
  <w:num w:numId="13">
    <w:abstractNumId w:val="15"/>
  </w:num>
  <w:num w:numId="14">
    <w:abstractNumId w:val="7"/>
  </w:num>
  <w:num w:numId="15">
    <w:abstractNumId w:val="14"/>
  </w:num>
  <w:num w:numId="16">
    <w:abstractNumId w:val="18"/>
  </w:num>
  <w:num w:numId="17">
    <w:abstractNumId w:val="6"/>
  </w:num>
  <w:num w:numId="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5"/>
  <w:bordersDoNotSurroundHeader w:val="1"/>
  <w:bordersDoNotSurroundFooter w:val="1"/>
  <w:hideSpellingErrors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k3YjA4MWY3Yjg5YjY3NzM3NzFiM2I1YTAzNmVmOTIifQ=="/>
  </w:docVars>
  <w:rsids>
    <w:rsidRoot w:val="003D506E"/>
    <w:rsid w:val="00000161"/>
    <w:rsid w:val="00001CF7"/>
    <w:rsid w:val="00003C2A"/>
    <w:rsid w:val="00004555"/>
    <w:rsid w:val="00004EFC"/>
    <w:rsid w:val="000103A7"/>
    <w:rsid w:val="00020B56"/>
    <w:rsid w:val="00025336"/>
    <w:rsid w:val="00027E65"/>
    <w:rsid w:val="000304DB"/>
    <w:rsid w:val="00034FED"/>
    <w:rsid w:val="0004058B"/>
    <w:rsid w:val="00040A50"/>
    <w:rsid w:val="000413BF"/>
    <w:rsid w:val="00041641"/>
    <w:rsid w:val="0004695E"/>
    <w:rsid w:val="00050882"/>
    <w:rsid w:val="00051CBE"/>
    <w:rsid w:val="00053A54"/>
    <w:rsid w:val="000542EF"/>
    <w:rsid w:val="000564A6"/>
    <w:rsid w:val="00056FA5"/>
    <w:rsid w:val="00062D82"/>
    <w:rsid w:val="000644E1"/>
    <w:rsid w:val="00066D08"/>
    <w:rsid w:val="00066FBB"/>
    <w:rsid w:val="000702D8"/>
    <w:rsid w:val="00070D6E"/>
    <w:rsid w:val="00073C38"/>
    <w:rsid w:val="000762B2"/>
    <w:rsid w:val="000779F4"/>
    <w:rsid w:val="00080F74"/>
    <w:rsid w:val="00083B0A"/>
    <w:rsid w:val="00083FAD"/>
    <w:rsid w:val="00086790"/>
    <w:rsid w:val="000901A7"/>
    <w:rsid w:val="00092504"/>
    <w:rsid w:val="000945D1"/>
    <w:rsid w:val="00095EEB"/>
    <w:rsid w:val="00096FCE"/>
    <w:rsid w:val="000A1311"/>
    <w:rsid w:val="000A152F"/>
    <w:rsid w:val="000A5795"/>
    <w:rsid w:val="000A6560"/>
    <w:rsid w:val="000B07B9"/>
    <w:rsid w:val="000B5AFF"/>
    <w:rsid w:val="000B6DCE"/>
    <w:rsid w:val="000C2052"/>
    <w:rsid w:val="000C6D09"/>
    <w:rsid w:val="000D018A"/>
    <w:rsid w:val="000D2158"/>
    <w:rsid w:val="000D2627"/>
    <w:rsid w:val="000D2D03"/>
    <w:rsid w:val="000D562D"/>
    <w:rsid w:val="000D7143"/>
    <w:rsid w:val="000D7954"/>
    <w:rsid w:val="000E08F8"/>
    <w:rsid w:val="000E6293"/>
    <w:rsid w:val="000E7AD6"/>
    <w:rsid w:val="000E7EA4"/>
    <w:rsid w:val="000F3D90"/>
    <w:rsid w:val="000F40FD"/>
    <w:rsid w:val="000F56E9"/>
    <w:rsid w:val="000F70D7"/>
    <w:rsid w:val="0010114F"/>
    <w:rsid w:val="001018BC"/>
    <w:rsid w:val="00102EF0"/>
    <w:rsid w:val="0010327E"/>
    <w:rsid w:val="00105665"/>
    <w:rsid w:val="00105F0F"/>
    <w:rsid w:val="00105F65"/>
    <w:rsid w:val="00110ABF"/>
    <w:rsid w:val="00114416"/>
    <w:rsid w:val="00115756"/>
    <w:rsid w:val="00115BAE"/>
    <w:rsid w:val="0012036E"/>
    <w:rsid w:val="00120F4E"/>
    <w:rsid w:val="00122FBC"/>
    <w:rsid w:val="00123173"/>
    <w:rsid w:val="00124327"/>
    <w:rsid w:val="001275FF"/>
    <w:rsid w:val="00141819"/>
    <w:rsid w:val="00142F26"/>
    <w:rsid w:val="0014470C"/>
    <w:rsid w:val="001447AC"/>
    <w:rsid w:val="00144BC9"/>
    <w:rsid w:val="001453CB"/>
    <w:rsid w:val="00150989"/>
    <w:rsid w:val="001520CC"/>
    <w:rsid w:val="001523FB"/>
    <w:rsid w:val="00152A03"/>
    <w:rsid w:val="001553EE"/>
    <w:rsid w:val="00155D22"/>
    <w:rsid w:val="00160030"/>
    <w:rsid w:val="00162BC1"/>
    <w:rsid w:val="001635B9"/>
    <w:rsid w:val="001637FD"/>
    <w:rsid w:val="00165AD4"/>
    <w:rsid w:val="00171A73"/>
    <w:rsid w:val="00173F8C"/>
    <w:rsid w:val="00176D0A"/>
    <w:rsid w:val="00177DE1"/>
    <w:rsid w:val="00180B57"/>
    <w:rsid w:val="00184BFF"/>
    <w:rsid w:val="00187F3D"/>
    <w:rsid w:val="0019303F"/>
    <w:rsid w:val="0019337F"/>
    <w:rsid w:val="00194BB4"/>
    <w:rsid w:val="0019573E"/>
    <w:rsid w:val="00195C81"/>
    <w:rsid w:val="0019764C"/>
    <w:rsid w:val="001A04A1"/>
    <w:rsid w:val="001A11ED"/>
    <w:rsid w:val="001A2303"/>
    <w:rsid w:val="001A3086"/>
    <w:rsid w:val="001A734C"/>
    <w:rsid w:val="001A7352"/>
    <w:rsid w:val="001B067A"/>
    <w:rsid w:val="001B0FC0"/>
    <w:rsid w:val="001B42BC"/>
    <w:rsid w:val="001B4798"/>
    <w:rsid w:val="001B4E01"/>
    <w:rsid w:val="001B55BA"/>
    <w:rsid w:val="001C258C"/>
    <w:rsid w:val="001C301E"/>
    <w:rsid w:val="001C4152"/>
    <w:rsid w:val="001C4754"/>
    <w:rsid w:val="001C5F9A"/>
    <w:rsid w:val="001D2286"/>
    <w:rsid w:val="001D2978"/>
    <w:rsid w:val="001D2C5A"/>
    <w:rsid w:val="001D58DF"/>
    <w:rsid w:val="001D78F4"/>
    <w:rsid w:val="001D7C85"/>
    <w:rsid w:val="001E15FE"/>
    <w:rsid w:val="001E2068"/>
    <w:rsid w:val="001E3254"/>
    <w:rsid w:val="001E6B26"/>
    <w:rsid w:val="001E6EDB"/>
    <w:rsid w:val="001F4ACF"/>
    <w:rsid w:val="001F5347"/>
    <w:rsid w:val="001F68ED"/>
    <w:rsid w:val="001F6F0A"/>
    <w:rsid w:val="00200309"/>
    <w:rsid w:val="00200AD1"/>
    <w:rsid w:val="00201292"/>
    <w:rsid w:val="00201AD1"/>
    <w:rsid w:val="00202550"/>
    <w:rsid w:val="00203AF6"/>
    <w:rsid w:val="002053DC"/>
    <w:rsid w:val="00205723"/>
    <w:rsid w:val="00205C05"/>
    <w:rsid w:val="00205F8D"/>
    <w:rsid w:val="00207621"/>
    <w:rsid w:val="00211AF5"/>
    <w:rsid w:val="00215BCF"/>
    <w:rsid w:val="002160FD"/>
    <w:rsid w:val="0021753D"/>
    <w:rsid w:val="00220926"/>
    <w:rsid w:val="00220A37"/>
    <w:rsid w:val="00221267"/>
    <w:rsid w:val="0023063D"/>
    <w:rsid w:val="00232588"/>
    <w:rsid w:val="00233D33"/>
    <w:rsid w:val="002421A7"/>
    <w:rsid w:val="0024538E"/>
    <w:rsid w:val="002463EF"/>
    <w:rsid w:val="0025037E"/>
    <w:rsid w:val="00251778"/>
    <w:rsid w:val="00251F31"/>
    <w:rsid w:val="00254BE1"/>
    <w:rsid w:val="00260353"/>
    <w:rsid w:val="00263DD0"/>
    <w:rsid w:val="0026659B"/>
    <w:rsid w:val="00266EBD"/>
    <w:rsid w:val="00266EE8"/>
    <w:rsid w:val="0027154A"/>
    <w:rsid w:val="0027254F"/>
    <w:rsid w:val="00272C24"/>
    <w:rsid w:val="00276A9B"/>
    <w:rsid w:val="002777AF"/>
    <w:rsid w:val="00281AB0"/>
    <w:rsid w:val="00281C87"/>
    <w:rsid w:val="00282022"/>
    <w:rsid w:val="002926AF"/>
    <w:rsid w:val="0029673F"/>
    <w:rsid w:val="002978E9"/>
    <w:rsid w:val="002A0222"/>
    <w:rsid w:val="002A06E4"/>
    <w:rsid w:val="002A108D"/>
    <w:rsid w:val="002A39C5"/>
    <w:rsid w:val="002A3CDF"/>
    <w:rsid w:val="002A472C"/>
    <w:rsid w:val="002A4786"/>
    <w:rsid w:val="002A527D"/>
    <w:rsid w:val="002B0F21"/>
    <w:rsid w:val="002B1BCE"/>
    <w:rsid w:val="002B1D8A"/>
    <w:rsid w:val="002B3C4C"/>
    <w:rsid w:val="002B424E"/>
    <w:rsid w:val="002B645C"/>
    <w:rsid w:val="002B7D3F"/>
    <w:rsid w:val="002C042B"/>
    <w:rsid w:val="002C1024"/>
    <w:rsid w:val="002C1C0C"/>
    <w:rsid w:val="002C3338"/>
    <w:rsid w:val="002C3805"/>
    <w:rsid w:val="002C3D3E"/>
    <w:rsid w:val="002C7846"/>
    <w:rsid w:val="002D5FE9"/>
    <w:rsid w:val="002D663B"/>
    <w:rsid w:val="002D7E3F"/>
    <w:rsid w:val="002E31C8"/>
    <w:rsid w:val="002E416E"/>
    <w:rsid w:val="002E5D08"/>
    <w:rsid w:val="002E6854"/>
    <w:rsid w:val="002F210A"/>
    <w:rsid w:val="002F3B3A"/>
    <w:rsid w:val="002F3D42"/>
    <w:rsid w:val="002F50BC"/>
    <w:rsid w:val="003046BD"/>
    <w:rsid w:val="003047E9"/>
    <w:rsid w:val="0030502D"/>
    <w:rsid w:val="003072A2"/>
    <w:rsid w:val="00307C70"/>
    <w:rsid w:val="00311310"/>
    <w:rsid w:val="003154BA"/>
    <w:rsid w:val="003154D9"/>
    <w:rsid w:val="00315D90"/>
    <w:rsid w:val="0031733B"/>
    <w:rsid w:val="0032365D"/>
    <w:rsid w:val="00324ECB"/>
    <w:rsid w:val="0032528C"/>
    <w:rsid w:val="003257DD"/>
    <w:rsid w:val="00325C3C"/>
    <w:rsid w:val="003262B3"/>
    <w:rsid w:val="00331D98"/>
    <w:rsid w:val="003335B7"/>
    <w:rsid w:val="00336F63"/>
    <w:rsid w:val="00343405"/>
    <w:rsid w:val="003445F8"/>
    <w:rsid w:val="00346908"/>
    <w:rsid w:val="003519CF"/>
    <w:rsid w:val="00357B30"/>
    <w:rsid w:val="00357F02"/>
    <w:rsid w:val="003607C9"/>
    <w:rsid w:val="00361E2A"/>
    <w:rsid w:val="00366D0E"/>
    <w:rsid w:val="0036780D"/>
    <w:rsid w:val="003700E4"/>
    <w:rsid w:val="00371296"/>
    <w:rsid w:val="00372947"/>
    <w:rsid w:val="00372A8A"/>
    <w:rsid w:val="00377F27"/>
    <w:rsid w:val="00383FE1"/>
    <w:rsid w:val="003903A6"/>
    <w:rsid w:val="003949FD"/>
    <w:rsid w:val="00395C80"/>
    <w:rsid w:val="003A45B4"/>
    <w:rsid w:val="003A60C1"/>
    <w:rsid w:val="003A68D3"/>
    <w:rsid w:val="003A6972"/>
    <w:rsid w:val="003A7AA5"/>
    <w:rsid w:val="003B50EB"/>
    <w:rsid w:val="003B59A2"/>
    <w:rsid w:val="003B6DF7"/>
    <w:rsid w:val="003C0BD1"/>
    <w:rsid w:val="003C0E55"/>
    <w:rsid w:val="003C1A29"/>
    <w:rsid w:val="003D0978"/>
    <w:rsid w:val="003D1CAF"/>
    <w:rsid w:val="003D233D"/>
    <w:rsid w:val="003D3CD4"/>
    <w:rsid w:val="003D40BA"/>
    <w:rsid w:val="003D4171"/>
    <w:rsid w:val="003D506E"/>
    <w:rsid w:val="003D57E9"/>
    <w:rsid w:val="003D6642"/>
    <w:rsid w:val="003E11FF"/>
    <w:rsid w:val="003E145D"/>
    <w:rsid w:val="003E1D6D"/>
    <w:rsid w:val="003E1F3F"/>
    <w:rsid w:val="003E1F8D"/>
    <w:rsid w:val="003E3C47"/>
    <w:rsid w:val="003E4C34"/>
    <w:rsid w:val="003E7A2C"/>
    <w:rsid w:val="003E7B22"/>
    <w:rsid w:val="003E7DC3"/>
    <w:rsid w:val="003F1AFF"/>
    <w:rsid w:val="003F5261"/>
    <w:rsid w:val="003F5CB8"/>
    <w:rsid w:val="003F65B2"/>
    <w:rsid w:val="003F70C5"/>
    <w:rsid w:val="00402829"/>
    <w:rsid w:val="00407188"/>
    <w:rsid w:val="00407626"/>
    <w:rsid w:val="0041113A"/>
    <w:rsid w:val="00412CA7"/>
    <w:rsid w:val="00413CDF"/>
    <w:rsid w:val="00413EDF"/>
    <w:rsid w:val="00414E14"/>
    <w:rsid w:val="00417A8C"/>
    <w:rsid w:val="00423BA5"/>
    <w:rsid w:val="00427072"/>
    <w:rsid w:val="00427635"/>
    <w:rsid w:val="00430EDB"/>
    <w:rsid w:val="00431F50"/>
    <w:rsid w:val="004362B7"/>
    <w:rsid w:val="004421D3"/>
    <w:rsid w:val="004453F1"/>
    <w:rsid w:val="004528BB"/>
    <w:rsid w:val="004547E7"/>
    <w:rsid w:val="00456A70"/>
    <w:rsid w:val="004611E1"/>
    <w:rsid w:val="00461540"/>
    <w:rsid w:val="004671AB"/>
    <w:rsid w:val="004677A6"/>
    <w:rsid w:val="004678DE"/>
    <w:rsid w:val="00470967"/>
    <w:rsid w:val="004718FC"/>
    <w:rsid w:val="00474AF4"/>
    <w:rsid w:val="004754D4"/>
    <w:rsid w:val="004756DF"/>
    <w:rsid w:val="00480A56"/>
    <w:rsid w:val="0048428D"/>
    <w:rsid w:val="00485FCB"/>
    <w:rsid w:val="004960B9"/>
    <w:rsid w:val="0049611C"/>
    <w:rsid w:val="00497203"/>
    <w:rsid w:val="00497556"/>
    <w:rsid w:val="004A2BA9"/>
    <w:rsid w:val="004A37C1"/>
    <w:rsid w:val="004A3A4D"/>
    <w:rsid w:val="004A4E99"/>
    <w:rsid w:val="004A55A6"/>
    <w:rsid w:val="004B1305"/>
    <w:rsid w:val="004B5B9A"/>
    <w:rsid w:val="004B7BCC"/>
    <w:rsid w:val="004C13C3"/>
    <w:rsid w:val="004C2EF5"/>
    <w:rsid w:val="004C4999"/>
    <w:rsid w:val="004C4AD9"/>
    <w:rsid w:val="004C5DF4"/>
    <w:rsid w:val="004C6763"/>
    <w:rsid w:val="004C7742"/>
    <w:rsid w:val="004D31D7"/>
    <w:rsid w:val="004D6249"/>
    <w:rsid w:val="004E01F6"/>
    <w:rsid w:val="004E10CF"/>
    <w:rsid w:val="004E2EF5"/>
    <w:rsid w:val="004E39AF"/>
    <w:rsid w:val="004E47FF"/>
    <w:rsid w:val="004E639E"/>
    <w:rsid w:val="004F0A9D"/>
    <w:rsid w:val="004F1D97"/>
    <w:rsid w:val="004F2005"/>
    <w:rsid w:val="004F2CD1"/>
    <w:rsid w:val="004F5DF8"/>
    <w:rsid w:val="004F6CB7"/>
    <w:rsid w:val="004F7423"/>
    <w:rsid w:val="005035C7"/>
    <w:rsid w:val="005063FD"/>
    <w:rsid w:val="00506852"/>
    <w:rsid w:val="0051304E"/>
    <w:rsid w:val="005148C4"/>
    <w:rsid w:val="00517402"/>
    <w:rsid w:val="00517881"/>
    <w:rsid w:val="005208EA"/>
    <w:rsid w:val="005231C4"/>
    <w:rsid w:val="0053022C"/>
    <w:rsid w:val="0053100F"/>
    <w:rsid w:val="00534A41"/>
    <w:rsid w:val="00534AF3"/>
    <w:rsid w:val="005357D4"/>
    <w:rsid w:val="0053761B"/>
    <w:rsid w:val="00541856"/>
    <w:rsid w:val="0054332D"/>
    <w:rsid w:val="00543C5C"/>
    <w:rsid w:val="00543EC1"/>
    <w:rsid w:val="00545558"/>
    <w:rsid w:val="00550442"/>
    <w:rsid w:val="00554400"/>
    <w:rsid w:val="00557237"/>
    <w:rsid w:val="005601FD"/>
    <w:rsid w:val="0056180C"/>
    <w:rsid w:val="00573AEE"/>
    <w:rsid w:val="005766D8"/>
    <w:rsid w:val="00576A2D"/>
    <w:rsid w:val="005848D6"/>
    <w:rsid w:val="00584B9D"/>
    <w:rsid w:val="00584DE5"/>
    <w:rsid w:val="0059042F"/>
    <w:rsid w:val="00591A42"/>
    <w:rsid w:val="00593622"/>
    <w:rsid w:val="005966CA"/>
    <w:rsid w:val="005A5168"/>
    <w:rsid w:val="005A53B8"/>
    <w:rsid w:val="005A583B"/>
    <w:rsid w:val="005A58FE"/>
    <w:rsid w:val="005A63E8"/>
    <w:rsid w:val="005A6C82"/>
    <w:rsid w:val="005B273A"/>
    <w:rsid w:val="005B5549"/>
    <w:rsid w:val="005B6B58"/>
    <w:rsid w:val="005B6E57"/>
    <w:rsid w:val="005B721F"/>
    <w:rsid w:val="005C4869"/>
    <w:rsid w:val="005C4B65"/>
    <w:rsid w:val="005C7CD8"/>
    <w:rsid w:val="005D045F"/>
    <w:rsid w:val="005D25CD"/>
    <w:rsid w:val="005D307C"/>
    <w:rsid w:val="005D3F0D"/>
    <w:rsid w:val="005E1CAA"/>
    <w:rsid w:val="005E2A51"/>
    <w:rsid w:val="005E34E3"/>
    <w:rsid w:val="005E5F1A"/>
    <w:rsid w:val="005F1E69"/>
    <w:rsid w:val="005F29A4"/>
    <w:rsid w:val="005F32ED"/>
    <w:rsid w:val="005F65BA"/>
    <w:rsid w:val="005F6E3D"/>
    <w:rsid w:val="00600A3F"/>
    <w:rsid w:val="00603726"/>
    <w:rsid w:val="006038E5"/>
    <w:rsid w:val="00606AD8"/>
    <w:rsid w:val="0061258C"/>
    <w:rsid w:val="00616863"/>
    <w:rsid w:val="00620C71"/>
    <w:rsid w:val="006224D7"/>
    <w:rsid w:val="00625D6E"/>
    <w:rsid w:val="00626BF6"/>
    <w:rsid w:val="0062750A"/>
    <w:rsid w:val="006316FB"/>
    <w:rsid w:val="00632181"/>
    <w:rsid w:val="00634B45"/>
    <w:rsid w:val="006418B0"/>
    <w:rsid w:val="00642516"/>
    <w:rsid w:val="006453F8"/>
    <w:rsid w:val="0064651F"/>
    <w:rsid w:val="006523FB"/>
    <w:rsid w:val="00653B00"/>
    <w:rsid w:val="00657303"/>
    <w:rsid w:val="00660F3F"/>
    <w:rsid w:val="00662212"/>
    <w:rsid w:val="00663173"/>
    <w:rsid w:val="00666259"/>
    <w:rsid w:val="00666F6D"/>
    <w:rsid w:val="0067178A"/>
    <w:rsid w:val="00671D9F"/>
    <w:rsid w:val="006735CA"/>
    <w:rsid w:val="00674235"/>
    <w:rsid w:val="0067439D"/>
    <w:rsid w:val="00675B20"/>
    <w:rsid w:val="00675B4C"/>
    <w:rsid w:val="0067644F"/>
    <w:rsid w:val="0067768D"/>
    <w:rsid w:val="00680FA8"/>
    <w:rsid w:val="00683023"/>
    <w:rsid w:val="00683905"/>
    <w:rsid w:val="00683D6A"/>
    <w:rsid w:val="00684392"/>
    <w:rsid w:val="00684536"/>
    <w:rsid w:val="006851A6"/>
    <w:rsid w:val="00687DD1"/>
    <w:rsid w:val="00692E71"/>
    <w:rsid w:val="006A52FF"/>
    <w:rsid w:val="006A58A6"/>
    <w:rsid w:val="006A7D9C"/>
    <w:rsid w:val="006B0101"/>
    <w:rsid w:val="006B0389"/>
    <w:rsid w:val="006B3AF0"/>
    <w:rsid w:val="006B4B71"/>
    <w:rsid w:val="006B57ED"/>
    <w:rsid w:val="006B663B"/>
    <w:rsid w:val="006B6719"/>
    <w:rsid w:val="006B751D"/>
    <w:rsid w:val="006C1A86"/>
    <w:rsid w:val="006C3DCB"/>
    <w:rsid w:val="006C4965"/>
    <w:rsid w:val="006C5E75"/>
    <w:rsid w:val="006C63A5"/>
    <w:rsid w:val="006D1703"/>
    <w:rsid w:val="006D1828"/>
    <w:rsid w:val="006D32B9"/>
    <w:rsid w:val="006D3DFD"/>
    <w:rsid w:val="006D571A"/>
    <w:rsid w:val="006D6FD5"/>
    <w:rsid w:val="006D7461"/>
    <w:rsid w:val="006D750D"/>
    <w:rsid w:val="006E11C9"/>
    <w:rsid w:val="006E1720"/>
    <w:rsid w:val="006E36D6"/>
    <w:rsid w:val="006E4E58"/>
    <w:rsid w:val="006E4F0C"/>
    <w:rsid w:val="006E4FDD"/>
    <w:rsid w:val="006E6D51"/>
    <w:rsid w:val="006F034E"/>
    <w:rsid w:val="006F137E"/>
    <w:rsid w:val="006F2938"/>
    <w:rsid w:val="006F3D8B"/>
    <w:rsid w:val="006F7F8C"/>
    <w:rsid w:val="00700C5D"/>
    <w:rsid w:val="007014E6"/>
    <w:rsid w:val="0070243C"/>
    <w:rsid w:val="00710D92"/>
    <w:rsid w:val="007125EE"/>
    <w:rsid w:val="00714FB5"/>
    <w:rsid w:val="007171A7"/>
    <w:rsid w:val="007175EF"/>
    <w:rsid w:val="00722126"/>
    <w:rsid w:val="00722D6F"/>
    <w:rsid w:val="00723418"/>
    <w:rsid w:val="007252A1"/>
    <w:rsid w:val="007516AA"/>
    <w:rsid w:val="007608B0"/>
    <w:rsid w:val="00760A23"/>
    <w:rsid w:val="00761426"/>
    <w:rsid w:val="00761E7D"/>
    <w:rsid w:val="00762312"/>
    <w:rsid w:val="007665A5"/>
    <w:rsid w:val="007675F5"/>
    <w:rsid w:val="0076775A"/>
    <w:rsid w:val="00773802"/>
    <w:rsid w:val="007800B6"/>
    <w:rsid w:val="00785B73"/>
    <w:rsid w:val="007876AF"/>
    <w:rsid w:val="007915CB"/>
    <w:rsid w:val="00793820"/>
    <w:rsid w:val="00793EA2"/>
    <w:rsid w:val="00794C42"/>
    <w:rsid w:val="007A4EC9"/>
    <w:rsid w:val="007B18D7"/>
    <w:rsid w:val="007B213B"/>
    <w:rsid w:val="007B3322"/>
    <w:rsid w:val="007B438C"/>
    <w:rsid w:val="007B45A7"/>
    <w:rsid w:val="007B5390"/>
    <w:rsid w:val="007C0510"/>
    <w:rsid w:val="007C251D"/>
    <w:rsid w:val="007C3BB7"/>
    <w:rsid w:val="007C5C84"/>
    <w:rsid w:val="007D0531"/>
    <w:rsid w:val="007D4F1F"/>
    <w:rsid w:val="007E0FD2"/>
    <w:rsid w:val="007E1137"/>
    <w:rsid w:val="007E156B"/>
    <w:rsid w:val="007E2F1B"/>
    <w:rsid w:val="007E4C77"/>
    <w:rsid w:val="007E57D6"/>
    <w:rsid w:val="007E6B1B"/>
    <w:rsid w:val="007F2307"/>
    <w:rsid w:val="007F5E84"/>
    <w:rsid w:val="007F75E1"/>
    <w:rsid w:val="007F7F91"/>
    <w:rsid w:val="00800408"/>
    <w:rsid w:val="008010E4"/>
    <w:rsid w:val="00801117"/>
    <w:rsid w:val="00805F20"/>
    <w:rsid w:val="0081177B"/>
    <w:rsid w:val="008121A8"/>
    <w:rsid w:val="00812C96"/>
    <w:rsid w:val="00812D60"/>
    <w:rsid w:val="00813022"/>
    <w:rsid w:val="00813690"/>
    <w:rsid w:val="00814A15"/>
    <w:rsid w:val="00815EEA"/>
    <w:rsid w:val="0081754A"/>
    <w:rsid w:val="0081756B"/>
    <w:rsid w:val="00817C21"/>
    <w:rsid w:val="00822F8F"/>
    <w:rsid w:val="00823677"/>
    <w:rsid w:val="00824D39"/>
    <w:rsid w:val="00824D9A"/>
    <w:rsid w:val="00825CB4"/>
    <w:rsid w:val="00825FC1"/>
    <w:rsid w:val="00826C73"/>
    <w:rsid w:val="008300C5"/>
    <w:rsid w:val="00840A8D"/>
    <w:rsid w:val="00840C28"/>
    <w:rsid w:val="00841CFB"/>
    <w:rsid w:val="0084219A"/>
    <w:rsid w:val="00842DE1"/>
    <w:rsid w:val="00844A77"/>
    <w:rsid w:val="00850A73"/>
    <w:rsid w:val="00852ED9"/>
    <w:rsid w:val="0086124E"/>
    <w:rsid w:val="00865983"/>
    <w:rsid w:val="00870547"/>
    <w:rsid w:val="00870925"/>
    <w:rsid w:val="00875D32"/>
    <w:rsid w:val="0087666D"/>
    <w:rsid w:val="00876E42"/>
    <w:rsid w:val="008772AE"/>
    <w:rsid w:val="008806A6"/>
    <w:rsid w:val="008832D5"/>
    <w:rsid w:val="008840ED"/>
    <w:rsid w:val="00884256"/>
    <w:rsid w:val="00884588"/>
    <w:rsid w:val="00884C50"/>
    <w:rsid w:val="0089047B"/>
    <w:rsid w:val="00890EB2"/>
    <w:rsid w:val="00892421"/>
    <w:rsid w:val="0089280F"/>
    <w:rsid w:val="00894B85"/>
    <w:rsid w:val="00897BD1"/>
    <w:rsid w:val="008A08AE"/>
    <w:rsid w:val="008A62F1"/>
    <w:rsid w:val="008B3BC6"/>
    <w:rsid w:val="008B4129"/>
    <w:rsid w:val="008B657A"/>
    <w:rsid w:val="008C1FDA"/>
    <w:rsid w:val="008D06A4"/>
    <w:rsid w:val="008D132D"/>
    <w:rsid w:val="008D3BC9"/>
    <w:rsid w:val="008D49F3"/>
    <w:rsid w:val="008D50D0"/>
    <w:rsid w:val="008D591C"/>
    <w:rsid w:val="008E32E1"/>
    <w:rsid w:val="008E578B"/>
    <w:rsid w:val="008E6251"/>
    <w:rsid w:val="008E6669"/>
    <w:rsid w:val="008E66C5"/>
    <w:rsid w:val="008E71E1"/>
    <w:rsid w:val="008F03CF"/>
    <w:rsid w:val="008F1651"/>
    <w:rsid w:val="008F27C7"/>
    <w:rsid w:val="008F3809"/>
    <w:rsid w:val="008F6F16"/>
    <w:rsid w:val="00900E0E"/>
    <w:rsid w:val="00901BEC"/>
    <w:rsid w:val="00902F16"/>
    <w:rsid w:val="00907D2B"/>
    <w:rsid w:val="00910104"/>
    <w:rsid w:val="00910FA2"/>
    <w:rsid w:val="0091205B"/>
    <w:rsid w:val="009127EC"/>
    <w:rsid w:val="00912FD7"/>
    <w:rsid w:val="00913B64"/>
    <w:rsid w:val="00920CF2"/>
    <w:rsid w:val="0092453E"/>
    <w:rsid w:val="00926116"/>
    <w:rsid w:val="009274E9"/>
    <w:rsid w:val="009300BC"/>
    <w:rsid w:val="009300D9"/>
    <w:rsid w:val="009307EA"/>
    <w:rsid w:val="00930B8D"/>
    <w:rsid w:val="00931CCF"/>
    <w:rsid w:val="009349CF"/>
    <w:rsid w:val="00935D04"/>
    <w:rsid w:val="009360C7"/>
    <w:rsid w:val="0093638B"/>
    <w:rsid w:val="0094131F"/>
    <w:rsid w:val="009418C7"/>
    <w:rsid w:val="00942705"/>
    <w:rsid w:val="00943C74"/>
    <w:rsid w:val="009441C4"/>
    <w:rsid w:val="00945489"/>
    <w:rsid w:val="009500E6"/>
    <w:rsid w:val="00953964"/>
    <w:rsid w:val="00955FAD"/>
    <w:rsid w:val="00957C0F"/>
    <w:rsid w:val="00962906"/>
    <w:rsid w:val="00964E0F"/>
    <w:rsid w:val="009676CA"/>
    <w:rsid w:val="00967F0D"/>
    <w:rsid w:val="00970B98"/>
    <w:rsid w:val="009732D4"/>
    <w:rsid w:val="0097362A"/>
    <w:rsid w:val="00977741"/>
    <w:rsid w:val="009804F5"/>
    <w:rsid w:val="00981D26"/>
    <w:rsid w:val="009820F3"/>
    <w:rsid w:val="00982ED8"/>
    <w:rsid w:val="00982FB5"/>
    <w:rsid w:val="0098365B"/>
    <w:rsid w:val="00983E4E"/>
    <w:rsid w:val="00987200"/>
    <w:rsid w:val="00991098"/>
    <w:rsid w:val="00991410"/>
    <w:rsid w:val="009915DC"/>
    <w:rsid w:val="009936D9"/>
    <w:rsid w:val="0099608E"/>
    <w:rsid w:val="009A17BB"/>
    <w:rsid w:val="009A1DDA"/>
    <w:rsid w:val="009A2F7C"/>
    <w:rsid w:val="009A3F2A"/>
    <w:rsid w:val="009A65FC"/>
    <w:rsid w:val="009A7BC1"/>
    <w:rsid w:val="009B1179"/>
    <w:rsid w:val="009B14BD"/>
    <w:rsid w:val="009B2FE9"/>
    <w:rsid w:val="009B4922"/>
    <w:rsid w:val="009B509C"/>
    <w:rsid w:val="009B55D1"/>
    <w:rsid w:val="009B786B"/>
    <w:rsid w:val="009C170A"/>
    <w:rsid w:val="009C2453"/>
    <w:rsid w:val="009C2D7D"/>
    <w:rsid w:val="009C2FC0"/>
    <w:rsid w:val="009C7BDD"/>
    <w:rsid w:val="009D183C"/>
    <w:rsid w:val="009D67EE"/>
    <w:rsid w:val="009D781D"/>
    <w:rsid w:val="009E3A4D"/>
    <w:rsid w:val="009E3ACE"/>
    <w:rsid w:val="009E6436"/>
    <w:rsid w:val="009E78C9"/>
    <w:rsid w:val="009F0FCE"/>
    <w:rsid w:val="009F379B"/>
    <w:rsid w:val="009F669C"/>
    <w:rsid w:val="009F777F"/>
    <w:rsid w:val="009F77B7"/>
    <w:rsid w:val="009F7D87"/>
    <w:rsid w:val="00A0134E"/>
    <w:rsid w:val="00A02657"/>
    <w:rsid w:val="00A041C6"/>
    <w:rsid w:val="00A07EA5"/>
    <w:rsid w:val="00A10A71"/>
    <w:rsid w:val="00A1150E"/>
    <w:rsid w:val="00A14490"/>
    <w:rsid w:val="00A17056"/>
    <w:rsid w:val="00A21C68"/>
    <w:rsid w:val="00A22CAE"/>
    <w:rsid w:val="00A24023"/>
    <w:rsid w:val="00A27385"/>
    <w:rsid w:val="00A27886"/>
    <w:rsid w:val="00A31567"/>
    <w:rsid w:val="00A328F6"/>
    <w:rsid w:val="00A336B8"/>
    <w:rsid w:val="00A348D9"/>
    <w:rsid w:val="00A349D1"/>
    <w:rsid w:val="00A35D9A"/>
    <w:rsid w:val="00A368B0"/>
    <w:rsid w:val="00A40072"/>
    <w:rsid w:val="00A40194"/>
    <w:rsid w:val="00A447BE"/>
    <w:rsid w:val="00A4483C"/>
    <w:rsid w:val="00A44C90"/>
    <w:rsid w:val="00A5546F"/>
    <w:rsid w:val="00A55CA0"/>
    <w:rsid w:val="00A57066"/>
    <w:rsid w:val="00A64047"/>
    <w:rsid w:val="00A65452"/>
    <w:rsid w:val="00A67203"/>
    <w:rsid w:val="00A73FA2"/>
    <w:rsid w:val="00A84480"/>
    <w:rsid w:val="00A85AC2"/>
    <w:rsid w:val="00A86687"/>
    <w:rsid w:val="00A879E9"/>
    <w:rsid w:val="00A94FDB"/>
    <w:rsid w:val="00A9728E"/>
    <w:rsid w:val="00AA145D"/>
    <w:rsid w:val="00AA156E"/>
    <w:rsid w:val="00AA4103"/>
    <w:rsid w:val="00AA6A38"/>
    <w:rsid w:val="00AA6E5F"/>
    <w:rsid w:val="00AB19ED"/>
    <w:rsid w:val="00AC0BF0"/>
    <w:rsid w:val="00AC0C5E"/>
    <w:rsid w:val="00AC3433"/>
    <w:rsid w:val="00AC4142"/>
    <w:rsid w:val="00AC464C"/>
    <w:rsid w:val="00AC551D"/>
    <w:rsid w:val="00AC6E77"/>
    <w:rsid w:val="00AC74B5"/>
    <w:rsid w:val="00AC7C6C"/>
    <w:rsid w:val="00AD46E4"/>
    <w:rsid w:val="00AD4F67"/>
    <w:rsid w:val="00AE1848"/>
    <w:rsid w:val="00AE1AF6"/>
    <w:rsid w:val="00AE286F"/>
    <w:rsid w:val="00AE7045"/>
    <w:rsid w:val="00AF0AE4"/>
    <w:rsid w:val="00AF1B61"/>
    <w:rsid w:val="00AF1F34"/>
    <w:rsid w:val="00AF37B8"/>
    <w:rsid w:val="00B00604"/>
    <w:rsid w:val="00B04533"/>
    <w:rsid w:val="00B063D0"/>
    <w:rsid w:val="00B07750"/>
    <w:rsid w:val="00B10299"/>
    <w:rsid w:val="00B1236A"/>
    <w:rsid w:val="00B13BD5"/>
    <w:rsid w:val="00B1493C"/>
    <w:rsid w:val="00B14CF1"/>
    <w:rsid w:val="00B17DFD"/>
    <w:rsid w:val="00B235AF"/>
    <w:rsid w:val="00B31738"/>
    <w:rsid w:val="00B31A07"/>
    <w:rsid w:val="00B31B6E"/>
    <w:rsid w:val="00B35340"/>
    <w:rsid w:val="00B4170E"/>
    <w:rsid w:val="00B432AA"/>
    <w:rsid w:val="00B45528"/>
    <w:rsid w:val="00B46282"/>
    <w:rsid w:val="00B469C6"/>
    <w:rsid w:val="00B46BEE"/>
    <w:rsid w:val="00B53A02"/>
    <w:rsid w:val="00B54B29"/>
    <w:rsid w:val="00B66AF3"/>
    <w:rsid w:val="00B67037"/>
    <w:rsid w:val="00B7378D"/>
    <w:rsid w:val="00B813DE"/>
    <w:rsid w:val="00B832DB"/>
    <w:rsid w:val="00B84B70"/>
    <w:rsid w:val="00B85BE9"/>
    <w:rsid w:val="00B86A76"/>
    <w:rsid w:val="00B875B3"/>
    <w:rsid w:val="00B908A8"/>
    <w:rsid w:val="00BA0C0E"/>
    <w:rsid w:val="00BA120D"/>
    <w:rsid w:val="00BA58D3"/>
    <w:rsid w:val="00BB01D6"/>
    <w:rsid w:val="00BB0B3B"/>
    <w:rsid w:val="00BB2EEF"/>
    <w:rsid w:val="00BB5B7E"/>
    <w:rsid w:val="00BB6D7B"/>
    <w:rsid w:val="00BB7E3E"/>
    <w:rsid w:val="00BC0588"/>
    <w:rsid w:val="00BC0CF3"/>
    <w:rsid w:val="00BC1006"/>
    <w:rsid w:val="00BC1857"/>
    <w:rsid w:val="00BC42D1"/>
    <w:rsid w:val="00BC4802"/>
    <w:rsid w:val="00BC6F89"/>
    <w:rsid w:val="00BC731E"/>
    <w:rsid w:val="00BD091E"/>
    <w:rsid w:val="00BD2D86"/>
    <w:rsid w:val="00BD3749"/>
    <w:rsid w:val="00BD3C85"/>
    <w:rsid w:val="00BD59BD"/>
    <w:rsid w:val="00BD7031"/>
    <w:rsid w:val="00BE04DF"/>
    <w:rsid w:val="00BE13AC"/>
    <w:rsid w:val="00BE3ADE"/>
    <w:rsid w:val="00BE3C47"/>
    <w:rsid w:val="00BF0537"/>
    <w:rsid w:val="00BF21C5"/>
    <w:rsid w:val="00BF2697"/>
    <w:rsid w:val="00BF28CB"/>
    <w:rsid w:val="00BF735B"/>
    <w:rsid w:val="00C00305"/>
    <w:rsid w:val="00C03708"/>
    <w:rsid w:val="00C04925"/>
    <w:rsid w:val="00C05A2F"/>
    <w:rsid w:val="00C14DCA"/>
    <w:rsid w:val="00C216AE"/>
    <w:rsid w:val="00C23856"/>
    <w:rsid w:val="00C264CC"/>
    <w:rsid w:val="00C30245"/>
    <w:rsid w:val="00C31E98"/>
    <w:rsid w:val="00C321DF"/>
    <w:rsid w:val="00C344F9"/>
    <w:rsid w:val="00C373B3"/>
    <w:rsid w:val="00C42025"/>
    <w:rsid w:val="00C45A02"/>
    <w:rsid w:val="00C4683D"/>
    <w:rsid w:val="00C471B7"/>
    <w:rsid w:val="00C50189"/>
    <w:rsid w:val="00C50DB3"/>
    <w:rsid w:val="00C53A24"/>
    <w:rsid w:val="00C612E8"/>
    <w:rsid w:val="00C615FD"/>
    <w:rsid w:val="00C61A37"/>
    <w:rsid w:val="00C62607"/>
    <w:rsid w:val="00C62680"/>
    <w:rsid w:val="00C64B7A"/>
    <w:rsid w:val="00C71A67"/>
    <w:rsid w:val="00C71E43"/>
    <w:rsid w:val="00C71FE1"/>
    <w:rsid w:val="00C81C18"/>
    <w:rsid w:val="00C81FB3"/>
    <w:rsid w:val="00C84B93"/>
    <w:rsid w:val="00C85393"/>
    <w:rsid w:val="00CA0D5A"/>
    <w:rsid w:val="00CA13C1"/>
    <w:rsid w:val="00CA15FD"/>
    <w:rsid w:val="00CA1F06"/>
    <w:rsid w:val="00CA2A1E"/>
    <w:rsid w:val="00CB173C"/>
    <w:rsid w:val="00CB1842"/>
    <w:rsid w:val="00CB1A4C"/>
    <w:rsid w:val="00CC1946"/>
    <w:rsid w:val="00CC6B56"/>
    <w:rsid w:val="00CD3CE3"/>
    <w:rsid w:val="00CE13F8"/>
    <w:rsid w:val="00CE227B"/>
    <w:rsid w:val="00CE2A75"/>
    <w:rsid w:val="00CE3675"/>
    <w:rsid w:val="00CE3947"/>
    <w:rsid w:val="00CE3A4B"/>
    <w:rsid w:val="00CE3EB1"/>
    <w:rsid w:val="00CE7563"/>
    <w:rsid w:val="00CF0D73"/>
    <w:rsid w:val="00CF2687"/>
    <w:rsid w:val="00CF4E1C"/>
    <w:rsid w:val="00CF50DF"/>
    <w:rsid w:val="00CF53D4"/>
    <w:rsid w:val="00CF55FE"/>
    <w:rsid w:val="00CF59C3"/>
    <w:rsid w:val="00CF6480"/>
    <w:rsid w:val="00D036A2"/>
    <w:rsid w:val="00D042E7"/>
    <w:rsid w:val="00D10AF9"/>
    <w:rsid w:val="00D112CB"/>
    <w:rsid w:val="00D12195"/>
    <w:rsid w:val="00D23C63"/>
    <w:rsid w:val="00D24688"/>
    <w:rsid w:val="00D24E84"/>
    <w:rsid w:val="00D30B79"/>
    <w:rsid w:val="00D30D8B"/>
    <w:rsid w:val="00D334F6"/>
    <w:rsid w:val="00D33BF8"/>
    <w:rsid w:val="00D37874"/>
    <w:rsid w:val="00D46247"/>
    <w:rsid w:val="00D50620"/>
    <w:rsid w:val="00D52F9E"/>
    <w:rsid w:val="00D5617B"/>
    <w:rsid w:val="00D56AB6"/>
    <w:rsid w:val="00D6258E"/>
    <w:rsid w:val="00D628E1"/>
    <w:rsid w:val="00D64774"/>
    <w:rsid w:val="00D741AD"/>
    <w:rsid w:val="00D744ED"/>
    <w:rsid w:val="00D75106"/>
    <w:rsid w:val="00D75552"/>
    <w:rsid w:val="00D75B01"/>
    <w:rsid w:val="00D77507"/>
    <w:rsid w:val="00D80A77"/>
    <w:rsid w:val="00D81257"/>
    <w:rsid w:val="00D81A7D"/>
    <w:rsid w:val="00D823F1"/>
    <w:rsid w:val="00D83CF9"/>
    <w:rsid w:val="00D85A7E"/>
    <w:rsid w:val="00D8612B"/>
    <w:rsid w:val="00D87EB9"/>
    <w:rsid w:val="00D90919"/>
    <w:rsid w:val="00D930DB"/>
    <w:rsid w:val="00D93979"/>
    <w:rsid w:val="00DA2F12"/>
    <w:rsid w:val="00DA56D4"/>
    <w:rsid w:val="00DB117E"/>
    <w:rsid w:val="00DB14A2"/>
    <w:rsid w:val="00DB1808"/>
    <w:rsid w:val="00DB2D74"/>
    <w:rsid w:val="00DB4F5A"/>
    <w:rsid w:val="00DB5096"/>
    <w:rsid w:val="00DB5CEF"/>
    <w:rsid w:val="00DB7F3F"/>
    <w:rsid w:val="00DC64FD"/>
    <w:rsid w:val="00DD094F"/>
    <w:rsid w:val="00DD3006"/>
    <w:rsid w:val="00DD3AED"/>
    <w:rsid w:val="00DD3D38"/>
    <w:rsid w:val="00DD7557"/>
    <w:rsid w:val="00DE1B15"/>
    <w:rsid w:val="00DE25C7"/>
    <w:rsid w:val="00DE2FEE"/>
    <w:rsid w:val="00DE3BA9"/>
    <w:rsid w:val="00DE6399"/>
    <w:rsid w:val="00DE6D3B"/>
    <w:rsid w:val="00DE718F"/>
    <w:rsid w:val="00DF5AD8"/>
    <w:rsid w:val="00DF7773"/>
    <w:rsid w:val="00E0018E"/>
    <w:rsid w:val="00E021F1"/>
    <w:rsid w:val="00E034D9"/>
    <w:rsid w:val="00E0596F"/>
    <w:rsid w:val="00E0789A"/>
    <w:rsid w:val="00E1267E"/>
    <w:rsid w:val="00E12AB7"/>
    <w:rsid w:val="00E13541"/>
    <w:rsid w:val="00E13FAB"/>
    <w:rsid w:val="00E147B4"/>
    <w:rsid w:val="00E14A60"/>
    <w:rsid w:val="00E2018E"/>
    <w:rsid w:val="00E2079A"/>
    <w:rsid w:val="00E20A46"/>
    <w:rsid w:val="00E22101"/>
    <w:rsid w:val="00E22E7A"/>
    <w:rsid w:val="00E25874"/>
    <w:rsid w:val="00E26AFF"/>
    <w:rsid w:val="00E26BA4"/>
    <w:rsid w:val="00E26DEB"/>
    <w:rsid w:val="00E279FA"/>
    <w:rsid w:val="00E3095D"/>
    <w:rsid w:val="00E324BA"/>
    <w:rsid w:val="00E32509"/>
    <w:rsid w:val="00E34B63"/>
    <w:rsid w:val="00E3602C"/>
    <w:rsid w:val="00E36D88"/>
    <w:rsid w:val="00E41463"/>
    <w:rsid w:val="00E4225C"/>
    <w:rsid w:val="00E4440E"/>
    <w:rsid w:val="00E452FC"/>
    <w:rsid w:val="00E51C83"/>
    <w:rsid w:val="00E54BD7"/>
    <w:rsid w:val="00E561FA"/>
    <w:rsid w:val="00E56AA3"/>
    <w:rsid w:val="00E5753A"/>
    <w:rsid w:val="00E610E3"/>
    <w:rsid w:val="00E67BDD"/>
    <w:rsid w:val="00E7451C"/>
    <w:rsid w:val="00E74B88"/>
    <w:rsid w:val="00E77ECC"/>
    <w:rsid w:val="00E833D1"/>
    <w:rsid w:val="00E85195"/>
    <w:rsid w:val="00E949CF"/>
    <w:rsid w:val="00E949E6"/>
    <w:rsid w:val="00E96061"/>
    <w:rsid w:val="00EA2934"/>
    <w:rsid w:val="00EA2A20"/>
    <w:rsid w:val="00EA39D6"/>
    <w:rsid w:val="00EA3DEA"/>
    <w:rsid w:val="00EA4271"/>
    <w:rsid w:val="00EA4B0C"/>
    <w:rsid w:val="00EA581C"/>
    <w:rsid w:val="00EA71CC"/>
    <w:rsid w:val="00EB125C"/>
    <w:rsid w:val="00EB2043"/>
    <w:rsid w:val="00EB4350"/>
    <w:rsid w:val="00EB4880"/>
    <w:rsid w:val="00EB4EEE"/>
    <w:rsid w:val="00EC0B08"/>
    <w:rsid w:val="00EC0C5F"/>
    <w:rsid w:val="00EC2611"/>
    <w:rsid w:val="00EC28BA"/>
    <w:rsid w:val="00EC2F0B"/>
    <w:rsid w:val="00EC56F3"/>
    <w:rsid w:val="00EC7A35"/>
    <w:rsid w:val="00ED1220"/>
    <w:rsid w:val="00ED732E"/>
    <w:rsid w:val="00ED7F64"/>
    <w:rsid w:val="00EE0CE8"/>
    <w:rsid w:val="00EE361B"/>
    <w:rsid w:val="00EE5505"/>
    <w:rsid w:val="00EE55F7"/>
    <w:rsid w:val="00EE60F0"/>
    <w:rsid w:val="00EF284F"/>
    <w:rsid w:val="00F009A9"/>
    <w:rsid w:val="00F01593"/>
    <w:rsid w:val="00F01BAE"/>
    <w:rsid w:val="00F02FE7"/>
    <w:rsid w:val="00F04CF9"/>
    <w:rsid w:val="00F07193"/>
    <w:rsid w:val="00F11FC7"/>
    <w:rsid w:val="00F129A6"/>
    <w:rsid w:val="00F1365C"/>
    <w:rsid w:val="00F14CEA"/>
    <w:rsid w:val="00F17DD0"/>
    <w:rsid w:val="00F202DE"/>
    <w:rsid w:val="00F20C7D"/>
    <w:rsid w:val="00F210BA"/>
    <w:rsid w:val="00F22B31"/>
    <w:rsid w:val="00F232F4"/>
    <w:rsid w:val="00F23838"/>
    <w:rsid w:val="00F250E9"/>
    <w:rsid w:val="00F2613A"/>
    <w:rsid w:val="00F2732C"/>
    <w:rsid w:val="00F31564"/>
    <w:rsid w:val="00F32A4E"/>
    <w:rsid w:val="00F338CA"/>
    <w:rsid w:val="00F33BAF"/>
    <w:rsid w:val="00F3581B"/>
    <w:rsid w:val="00F35BF5"/>
    <w:rsid w:val="00F36EBE"/>
    <w:rsid w:val="00F4321B"/>
    <w:rsid w:val="00F44C23"/>
    <w:rsid w:val="00F46576"/>
    <w:rsid w:val="00F50003"/>
    <w:rsid w:val="00F513B0"/>
    <w:rsid w:val="00F51BEC"/>
    <w:rsid w:val="00F52A1F"/>
    <w:rsid w:val="00F54453"/>
    <w:rsid w:val="00F5750D"/>
    <w:rsid w:val="00F63366"/>
    <w:rsid w:val="00F66077"/>
    <w:rsid w:val="00F67219"/>
    <w:rsid w:val="00F7121B"/>
    <w:rsid w:val="00F71CDB"/>
    <w:rsid w:val="00F72151"/>
    <w:rsid w:val="00F73B36"/>
    <w:rsid w:val="00F771BC"/>
    <w:rsid w:val="00F80719"/>
    <w:rsid w:val="00F83876"/>
    <w:rsid w:val="00F83D05"/>
    <w:rsid w:val="00F8403D"/>
    <w:rsid w:val="00F851C9"/>
    <w:rsid w:val="00F8610F"/>
    <w:rsid w:val="00F86352"/>
    <w:rsid w:val="00F92065"/>
    <w:rsid w:val="00F937C3"/>
    <w:rsid w:val="00F94D4E"/>
    <w:rsid w:val="00F96D9E"/>
    <w:rsid w:val="00F97631"/>
    <w:rsid w:val="00FA00D4"/>
    <w:rsid w:val="00FA1110"/>
    <w:rsid w:val="00FA1E60"/>
    <w:rsid w:val="00FA20CF"/>
    <w:rsid w:val="00FA4DD1"/>
    <w:rsid w:val="00FA5085"/>
    <w:rsid w:val="00FA552C"/>
    <w:rsid w:val="00FA62B6"/>
    <w:rsid w:val="00FC4FC0"/>
    <w:rsid w:val="00FC57DF"/>
    <w:rsid w:val="00FD16D3"/>
    <w:rsid w:val="00FD294D"/>
    <w:rsid w:val="00FD5E0C"/>
    <w:rsid w:val="00FE21C5"/>
    <w:rsid w:val="00FE236C"/>
    <w:rsid w:val="00FE2D9B"/>
    <w:rsid w:val="00FE4610"/>
    <w:rsid w:val="00FE5FC3"/>
    <w:rsid w:val="00FF0C91"/>
    <w:rsid w:val="00FF2B5A"/>
    <w:rsid w:val="00FF51B7"/>
    <w:rsid w:val="00FF5B33"/>
    <w:rsid w:val="00FF5FB1"/>
    <w:rsid w:val="3D6223C7"/>
    <w:rsid w:val="58770A71"/>
    <w:rsid w:val="5A7A3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nhideWhenUsed="0" w:uiPriority="9" w:semiHidden="0" w:name="heading 6"/>
    <w:lsdException w:qFormat="1" w:unhideWhenUsed="0" w:uiPriority="9" w:semiHidden="0" w:name="heading 7"/>
    <w:lsdException w:qFormat="1" w:unhideWhenUsed="0" w:uiPriority="9" w:semiHidden="0" w:name="heading 8"/>
    <w:lsdException w:qFormat="1" w:unhideWhenUsed="0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nhideWhenUsed="0" w:uiPriority="0" w:name="annotation text"/>
    <w:lsdException w:uiPriority="99" w:semiHidden="0" w:name="header"/>
    <w:lsdException w:uiPriority="99" w:semiHidden="0" w:name="footer"/>
    <w:lsdException w:uiPriority="99" w:name="index heading"/>
    <w:lsdException w:qFormat="1" w:unhideWhenUsed="0" w:uiPriority="0" w:semiHidden="0" w:name="caption"/>
    <w:lsdException w:unhideWhenUsed="0" w:uiPriority="99" w:semiHidden="0" w:name="table of figures"/>
    <w:lsdException w:uiPriority="99" w:name="envelope address"/>
    <w:lsdException w:uiPriority="99" w:name="envelope return"/>
    <w:lsdException w:uiPriority="99" w:name="footnote reference"/>
    <w:lsdException w:unhideWhenUsed="0" w:uiPriority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nhideWhenUsed="0" w:uiPriority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9"/>
    <w:pPr>
      <w:keepNext/>
      <w:keepLines/>
      <w:numPr>
        <w:ilvl w:val="0"/>
        <w:numId w:val="1"/>
      </w:numPr>
      <w:spacing w:before="340" w:after="330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6"/>
    <w:qFormat/>
    <w:uiPriority w:val="9"/>
    <w:pPr>
      <w:keepNext/>
      <w:keepLines/>
      <w:numPr>
        <w:ilvl w:val="1"/>
        <w:numId w:val="1"/>
      </w:numPr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link w:val="27"/>
    <w:qFormat/>
    <w:uiPriority w:val="9"/>
    <w:pPr>
      <w:keepNext/>
      <w:keepLines/>
      <w:numPr>
        <w:ilvl w:val="2"/>
        <w:numId w:val="1"/>
      </w:numPr>
      <w:spacing w:before="120"/>
      <w:outlineLvl w:val="2"/>
    </w:pPr>
    <w:rPr>
      <w:b/>
      <w:bCs/>
      <w:sz w:val="28"/>
      <w:szCs w:val="32"/>
    </w:rPr>
  </w:style>
  <w:style w:type="paragraph" w:styleId="5">
    <w:name w:val="heading 4"/>
    <w:basedOn w:val="1"/>
    <w:next w:val="1"/>
    <w:link w:val="28"/>
    <w:qFormat/>
    <w:uiPriority w:val="9"/>
    <w:pPr>
      <w:keepNext/>
      <w:keepLines/>
      <w:numPr>
        <w:ilvl w:val="3"/>
        <w:numId w:val="1"/>
      </w:numPr>
      <w:spacing w:before="120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link w:val="29"/>
    <w:qFormat/>
    <w:uiPriority w:val="9"/>
    <w:pPr>
      <w:keepNext/>
      <w:keepLines/>
      <w:numPr>
        <w:ilvl w:val="4"/>
        <w:numId w:val="1"/>
      </w:numPr>
      <w:spacing w:before="120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0"/>
    <w:qFormat/>
    <w:uiPriority w:val="9"/>
    <w:pPr>
      <w:keepNext/>
      <w:keepLines/>
      <w:numPr>
        <w:ilvl w:val="5"/>
        <w:numId w:val="1"/>
      </w:numPr>
      <w:spacing w:before="120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link w:val="31"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32"/>
    <w:qFormat/>
    <w:uiPriority w:val="9"/>
    <w:pPr>
      <w:keepNext/>
      <w:keepLines/>
      <w:numPr>
        <w:ilvl w:val="7"/>
        <w:numId w:val="1"/>
      </w:numPr>
      <w:spacing w:before="120"/>
      <w:outlineLvl w:val="7"/>
    </w:pPr>
    <w:rPr>
      <w:sz w:val="24"/>
      <w:szCs w:val="24"/>
    </w:rPr>
  </w:style>
  <w:style w:type="paragraph" w:styleId="10">
    <w:name w:val="heading 9"/>
    <w:basedOn w:val="1"/>
    <w:next w:val="1"/>
    <w:link w:val="33"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21">
    <w:name w:val="Default Paragraph Font"/>
    <w:semiHidden/>
    <w:unhideWhenUsed/>
    <w:uiPriority w:val="1"/>
  </w:style>
  <w:style w:type="table" w:default="1" w:styleId="1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qFormat/>
    <w:uiPriority w:val="0"/>
    <w:pPr>
      <w:spacing w:before="100" w:beforeLines="100" w:line="240" w:lineRule="atLeast"/>
      <w:jc w:val="center"/>
    </w:pPr>
    <w:rPr>
      <w:rFonts w:ascii="Arial" w:hAnsi="Arial" w:cs="Arial"/>
      <w:szCs w:val="20"/>
    </w:rPr>
  </w:style>
  <w:style w:type="paragraph" w:styleId="12">
    <w:name w:val="Document Map"/>
    <w:basedOn w:val="1"/>
    <w:link w:val="40"/>
    <w:semiHidden/>
    <w:unhideWhenUsed/>
    <w:uiPriority w:val="99"/>
    <w:rPr>
      <w:rFonts w:ascii="宋体"/>
      <w:sz w:val="18"/>
      <w:szCs w:val="18"/>
    </w:rPr>
  </w:style>
  <w:style w:type="paragraph" w:styleId="13">
    <w:name w:val="annotation text"/>
    <w:basedOn w:val="1"/>
    <w:semiHidden/>
    <w:uiPriority w:val="0"/>
  </w:style>
  <w:style w:type="paragraph" w:styleId="14">
    <w:name w:val="Balloon Text"/>
    <w:basedOn w:val="1"/>
    <w:link w:val="39"/>
    <w:semiHidden/>
    <w:unhideWhenUsed/>
    <w:uiPriority w:val="99"/>
    <w:rPr>
      <w:sz w:val="18"/>
      <w:szCs w:val="18"/>
    </w:rPr>
  </w:style>
  <w:style w:type="paragraph" w:styleId="15">
    <w:name w:val="footer"/>
    <w:basedOn w:val="1"/>
    <w:link w:val="35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6">
    <w:name w:val="header"/>
    <w:basedOn w:val="1"/>
    <w:link w:val="34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7">
    <w:name w:val="table of figures"/>
    <w:basedOn w:val="1"/>
    <w:next w:val="1"/>
    <w:uiPriority w:val="99"/>
    <w:pPr>
      <w:ind w:left="400" w:leftChars="200" w:hanging="200" w:hangingChars="200"/>
    </w:pPr>
  </w:style>
  <w:style w:type="paragraph" w:styleId="18">
    <w:name w:val="annotation subject"/>
    <w:basedOn w:val="13"/>
    <w:next w:val="13"/>
    <w:semiHidden/>
    <w:uiPriority w:val="0"/>
    <w:rPr>
      <w:b/>
      <w:bCs/>
    </w:rPr>
  </w:style>
  <w:style w:type="table" w:styleId="20">
    <w:name w:val="Table Grid"/>
    <w:basedOn w:val="19"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22">
    <w:name w:val="FollowedHyperlink"/>
    <w:basedOn w:val="21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3">
    <w:name w:val="Hyperlink"/>
    <w:uiPriority w:val="0"/>
    <w:rPr>
      <w:color w:val="0000FF"/>
      <w:u w:val="single"/>
    </w:rPr>
  </w:style>
  <w:style w:type="character" w:styleId="24">
    <w:name w:val="annotation reference"/>
    <w:semiHidden/>
    <w:uiPriority w:val="0"/>
    <w:rPr>
      <w:sz w:val="21"/>
      <w:szCs w:val="21"/>
    </w:rPr>
  </w:style>
  <w:style w:type="character" w:customStyle="1" w:styleId="25">
    <w:name w:val="标题 1 字符"/>
    <w:link w:val="2"/>
    <w:qFormat/>
    <w:uiPriority w:val="9"/>
    <w:rPr>
      <w:rFonts w:eastAsia="宋体"/>
      <w:b/>
      <w:bCs/>
      <w:kern w:val="44"/>
      <w:sz w:val="44"/>
      <w:szCs w:val="44"/>
      <w:lang w:val="en-US" w:eastAsia="zh-CN" w:bidi="ar-SA"/>
    </w:rPr>
  </w:style>
  <w:style w:type="character" w:customStyle="1" w:styleId="26">
    <w:name w:val="标题 2 字符"/>
    <w:link w:val="3"/>
    <w:qFormat/>
    <w:uiPriority w:val="9"/>
    <w:rPr>
      <w:rFonts w:eastAsia="宋体"/>
      <w:b/>
      <w:bCs/>
      <w:kern w:val="2"/>
      <w:sz w:val="32"/>
      <w:szCs w:val="32"/>
      <w:lang w:val="en-US" w:eastAsia="zh-CN" w:bidi="ar-SA"/>
    </w:rPr>
  </w:style>
  <w:style w:type="character" w:customStyle="1" w:styleId="27">
    <w:name w:val="标题 3 字符"/>
    <w:link w:val="4"/>
    <w:qFormat/>
    <w:uiPriority w:val="9"/>
    <w:rPr>
      <w:rFonts w:eastAsia="宋体"/>
      <w:b/>
      <w:bCs/>
      <w:kern w:val="2"/>
      <w:sz w:val="28"/>
      <w:szCs w:val="32"/>
      <w:lang w:val="en-US" w:eastAsia="zh-CN" w:bidi="ar-SA"/>
    </w:rPr>
  </w:style>
  <w:style w:type="character" w:customStyle="1" w:styleId="28">
    <w:name w:val="标题 4 字符"/>
    <w:link w:val="5"/>
    <w:uiPriority w:val="9"/>
    <w:rPr>
      <w:rFonts w:eastAsia="宋体"/>
      <w:b/>
      <w:bCs/>
      <w:kern w:val="2"/>
      <w:sz w:val="28"/>
      <w:szCs w:val="28"/>
      <w:lang w:val="en-US" w:eastAsia="zh-CN" w:bidi="ar-SA"/>
    </w:rPr>
  </w:style>
  <w:style w:type="character" w:customStyle="1" w:styleId="29">
    <w:name w:val="标题 5 字符"/>
    <w:link w:val="6"/>
    <w:uiPriority w:val="9"/>
    <w:rPr>
      <w:rFonts w:eastAsia="宋体"/>
      <w:b/>
      <w:bCs/>
      <w:kern w:val="2"/>
      <w:sz w:val="28"/>
      <w:szCs w:val="28"/>
      <w:lang w:val="en-US" w:eastAsia="zh-CN" w:bidi="ar-SA"/>
    </w:rPr>
  </w:style>
  <w:style w:type="character" w:customStyle="1" w:styleId="30">
    <w:name w:val="标题 6 字符"/>
    <w:link w:val="7"/>
    <w:qFormat/>
    <w:uiPriority w:val="9"/>
    <w:rPr>
      <w:rFonts w:eastAsia="宋体"/>
      <w:b/>
      <w:bCs/>
      <w:kern w:val="2"/>
      <w:sz w:val="24"/>
      <w:szCs w:val="24"/>
      <w:lang w:val="en-US" w:eastAsia="zh-CN" w:bidi="ar-SA"/>
    </w:rPr>
  </w:style>
  <w:style w:type="character" w:customStyle="1" w:styleId="31">
    <w:name w:val="标题 7 字符"/>
    <w:link w:val="8"/>
    <w:semiHidden/>
    <w:uiPriority w:val="9"/>
    <w:rPr>
      <w:rFonts w:eastAsia="宋体"/>
      <w:b/>
      <w:bCs/>
      <w:kern w:val="2"/>
      <w:sz w:val="24"/>
      <w:szCs w:val="24"/>
      <w:lang w:val="en-US" w:eastAsia="zh-CN" w:bidi="ar-SA"/>
    </w:rPr>
  </w:style>
  <w:style w:type="character" w:customStyle="1" w:styleId="32">
    <w:name w:val="标题 8 字符"/>
    <w:link w:val="9"/>
    <w:semiHidden/>
    <w:uiPriority w:val="9"/>
    <w:rPr>
      <w:rFonts w:eastAsia="宋体"/>
      <w:kern w:val="2"/>
      <w:sz w:val="24"/>
      <w:szCs w:val="24"/>
      <w:lang w:val="en-US" w:eastAsia="zh-CN" w:bidi="ar-SA"/>
    </w:rPr>
  </w:style>
  <w:style w:type="character" w:customStyle="1" w:styleId="33">
    <w:name w:val="标题 9 字符"/>
    <w:link w:val="10"/>
    <w:semiHidden/>
    <w:qFormat/>
    <w:uiPriority w:val="9"/>
    <w:rPr>
      <w:rFonts w:ascii="Cambria" w:hAnsi="Cambria" w:eastAsia="宋体"/>
      <w:kern w:val="2"/>
      <w:sz w:val="21"/>
      <w:szCs w:val="21"/>
      <w:lang w:val="en-US" w:eastAsia="zh-CN" w:bidi="ar-SA"/>
    </w:rPr>
  </w:style>
  <w:style w:type="character" w:customStyle="1" w:styleId="34">
    <w:name w:val="页眉 字符"/>
    <w:link w:val="16"/>
    <w:uiPriority w:val="99"/>
    <w:rPr>
      <w:kern w:val="2"/>
      <w:sz w:val="18"/>
      <w:szCs w:val="18"/>
    </w:rPr>
  </w:style>
  <w:style w:type="character" w:customStyle="1" w:styleId="35">
    <w:name w:val="页脚 字符"/>
    <w:link w:val="15"/>
    <w:uiPriority w:val="99"/>
    <w:rPr>
      <w:kern w:val="2"/>
      <w:sz w:val="18"/>
      <w:szCs w:val="18"/>
    </w:rPr>
  </w:style>
  <w:style w:type="paragraph" w:customStyle="1" w:styleId="36">
    <w:name w:val="目录 11"/>
    <w:basedOn w:val="1"/>
    <w:next w:val="1"/>
    <w:uiPriority w:val="39"/>
    <w:pPr>
      <w:tabs>
        <w:tab w:val="left" w:pos="400"/>
        <w:tab w:val="left" w:pos="840"/>
        <w:tab w:val="right" w:leader="dot" w:pos="8296"/>
      </w:tabs>
      <w:spacing w:line="360" w:lineRule="auto"/>
    </w:pPr>
    <w:rPr>
      <w:sz w:val="24"/>
      <w:szCs w:val="24"/>
    </w:rPr>
  </w:style>
  <w:style w:type="paragraph" w:customStyle="1" w:styleId="37">
    <w:name w:val="目录 21"/>
    <w:basedOn w:val="1"/>
    <w:next w:val="1"/>
    <w:uiPriority w:val="39"/>
    <w:pPr>
      <w:tabs>
        <w:tab w:val="left" w:pos="1050"/>
        <w:tab w:val="right" w:leader="dot" w:pos="8302"/>
      </w:tabs>
      <w:spacing w:line="360" w:lineRule="auto"/>
      <w:ind w:left="420" w:leftChars="200"/>
    </w:pPr>
    <w:rPr>
      <w:sz w:val="24"/>
      <w:szCs w:val="24"/>
    </w:rPr>
  </w:style>
  <w:style w:type="paragraph" w:customStyle="1" w:styleId="38">
    <w:name w:val="目录 31"/>
    <w:basedOn w:val="1"/>
    <w:next w:val="1"/>
    <w:uiPriority w:val="39"/>
    <w:pPr>
      <w:tabs>
        <w:tab w:val="left" w:pos="1680"/>
        <w:tab w:val="left" w:pos="2070"/>
        <w:tab w:val="right" w:leader="dot" w:pos="8302"/>
      </w:tabs>
      <w:spacing w:line="360" w:lineRule="auto"/>
      <w:ind w:left="400" w:leftChars="400"/>
    </w:pPr>
    <w:rPr>
      <w:sz w:val="24"/>
      <w:szCs w:val="24"/>
    </w:rPr>
  </w:style>
  <w:style w:type="character" w:customStyle="1" w:styleId="39">
    <w:name w:val="批注框文本 字符"/>
    <w:link w:val="14"/>
    <w:semiHidden/>
    <w:uiPriority w:val="99"/>
    <w:rPr>
      <w:sz w:val="18"/>
      <w:szCs w:val="18"/>
    </w:rPr>
  </w:style>
  <w:style w:type="character" w:customStyle="1" w:styleId="40">
    <w:name w:val="文档结构图 字符"/>
    <w:link w:val="12"/>
    <w:semiHidden/>
    <w:uiPriority w:val="99"/>
    <w:rPr>
      <w:rFonts w:ascii="宋体" w:eastAsia="宋体"/>
      <w:sz w:val="18"/>
      <w:szCs w:val="18"/>
    </w:rPr>
  </w:style>
  <w:style w:type="paragraph" w:customStyle="1" w:styleId="41">
    <w:name w:val="文章正文(小四)"/>
    <w:basedOn w:val="1"/>
    <w:link w:val="42"/>
    <w:uiPriority w:val="0"/>
    <w:pPr>
      <w:spacing w:line="360" w:lineRule="auto"/>
      <w:ind w:firstLine="200" w:firstLineChars="200"/>
    </w:pPr>
    <w:rPr>
      <w:sz w:val="24"/>
    </w:rPr>
  </w:style>
  <w:style w:type="character" w:customStyle="1" w:styleId="42">
    <w:name w:val="文章正文(小四) Char"/>
    <w:link w:val="41"/>
    <w:uiPriority w:val="0"/>
    <w:rPr>
      <w:rFonts w:eastAsia="宋体"/>
      <w:kern w:val="2"/>
      <w:sz w:val="24"/>
      <w:szCs w:val="22"/>
      <w:lang w:val="en-US" w:eastAsia="zh-CN" w:bidi="ar-SA"/>
    </w:rPr>
  </w:style>
  <w:style w:type="character" w:customStyle="1" w:styleId="43">
    <w:name w:val="Unresolved Mention"/>
    <w:basedOn w:val="21"/>
    <w:semiHidden/>
    <w:unhideWhenUsed/>
    <w:uiPriority w:val="99"/>
    <w:rPr>
      <w:color w:val="605E5C"/>
      <w:shd w:val="clear" w:color="auto" w:fill="E1DFDD"/>
    </w:rPr>
  </w:style>
  <w:style w:type="paragraph" w:styleId="4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1" Type="http://schemas.openxmlformats.org/officeDocument/2006/relationships/fontTable" Target="fontTable.xml"/><Relationship Id="rId30" Type="http://schemas.openxmlformats.org/officeDocument/2006/relationships/customXml" Target="../customXml/item2.xml"/><Relationship Id="rId3" Type="http://schemas.openxmlformats.org/officeDocument/2006/relationships/header" Target="header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39033;&#30446;&#27169;&#26495;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3C4281D-B86C-449E-9D4F-1E3676FD304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项目模板.dot</Template>
  <Company>NWPU</Company>
  <Pages>24</Pages>
  <Words>2952</Words>
  <Characters>4540</Characters>
  <Lines>39</Lines>
  <Paragraphs>11</Paragraphs>
  <TotalTime>5</TotalTime>
  <ScaleCrop>false</ScaleCrop>
  <LinksUpToDate>false</LinksUpToDate>
  <CharactersWithSpaces>4589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2021-09-09T04:17:00Z</dcterms:created>
  <dc:creator>张三</dc:creator>
  <cp:lastModifiedBy>陈靖</cp:lastModifiedBy>
  <cp:lastPrinted>2021-09-09T04:17:00Z</cp:lastPrinted>
  <dcterms:modified xsi:type="dcterms:W3CDTF">2022-09-16T04:51:35Z</dcterms:modified>
  <dc:title>项目文档模板</dc:title>
  <cp:revision>85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42CBB418C07D47DC87707221ACFEFEFF</vt:lpwstr>
  </property>
</Properties>
</file>