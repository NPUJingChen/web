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D51C5" w14:textId="06F36DCB" w:rsidR="003D506E" w:rsidRPr="003D506E" w:rsidRDefault="003D506E" w:rsidP="003D506E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  <w:r w:rsidRPr="003D506E">
        <w:rPr>
          <w:rFonts w:ascii="宋体" w:hAnsi="宋体" w:hint="eastAsia"/>
          <w:b/>
          <w:sz w:val="44"/>
          <w:szCs w:val="44"/>
        </w:rPr>
        <w:t>实验</w:t>
      </w:r>
      <w:r w:rsidR="001640D3">
        <w:rPr>
          <w:rFonts w:ascii="宋体" w:hAnsi="宋体" w:hint="eastAsia"/>
          <w:b/>
          <w:sz w:val="44"/>
          <w:szCs w:val="44"/>
        </w:rPr>
        <w:t>二</w:t>
      </w:r>
      <w:r w:rsidRPr="003D506E">
        <w:rPr>
          <w:rFonts w:ascii="宋体" w:hAnsi="宋体"/>
          <w:b/>
          <w:sz w:val="44"/>
          <w:szCs w:val="44"/>
        </w:rPr>
        <w:t xml:space="preserve">  </w:t>
      </w:r>
      <w:r w:rsidRPr="003D506E">
        <w:rPr>
          <w:rFonts w:ascii="宋体" w:hAnsi="宋体" w:hint="eastAsia"/>
          <w:b/>
          <w:sz w:val="44"/>
          <w:szCs w:val="44"/>
        </w:rPr>
        <w:t>第一个Java EE Web应用</w:t>
      </w:r>
      <w:r w:rsidR="001640D3">
        <w:rPr>
          <w:rFonts w:ascii="宋体" w:hAnsi="宋体" w:hint="eastAsia"/>
          <w:b/>
          <w:sz w:val="44"/>
          <w:szCs w:val="44"/>
        </w:rPr>
        <w:t>及</w:t>
      </w:r>
      <w:r w:rsidR="001640D3" w:rsidRPr="007B32A6">
        <w:rPr>
          <w:rFonts w:ascii="宋体" w:hAnsi="宋体" w:hint="eastAsia"/>
          <w:b/>
          <w:sz w:val="44"/>
          <w:szCs w:val="44"/>
        </w:rPr>
        <w:t>学习使用Session和Cookie</w:t>
      </w:r>
    </w:p>
    <w:p w14:paraId="6596B5DA" w14:textId="77777777" w:rsidR="003D506E" w:rsidRPr="003D506E" w:rsidRDefault="003D506E" w:rsidP="003D506E">
      <w:pPr>
        <w:pStyle w:val="1"/>
      </w:pPr>
      <w:r w:rsidRPr="003D506E">
        <w:rPr>
          <w:rFonts w:hint="eastAsia"/>
        </w:rPr>
        <w:t>实验目的</w:t>
      </w:r>
      <w:r w:rsidRPr="003D506E">
        <w:t xml:space="preserve"> </w:t>
      </w:r>
    </w:p>
    <w:p w14:paraId="61CB4A61" w14:textId="77777777" w:rsidR="003D506E" w:rsidRPr="002B5D7D" w:rsidRDefault="003D506E" w:rsidP="001275FF">
      <w:pPr>
        <w:pStyle w:val="af1"/>
        <w:numPr>
          <w:ilvl w:val="0"/>
          <w:numId w:val="4"/>
        </w:numPr>
        <w:tabs>
          <w:tab w:val="clear" w:pos="593"/>
          <w:tab w:val="num" w:pos="900"/>
        </w:tabs>
        <w:ind w:left="900" w:firstLineChars="0" w:hanging="360"/>
      </w:pPr>
      <w:r w:rsidRPr="002B5D7D">
        <w:rPr>
          <w:rFonts w:hint="eastAsia"/>
        </w:rPr>
        <w:t>学习使用</w:t>
      </w:r>
      <w:r w:rsidRPr="002B5D7D">
        <w:rPr>
          <w:rFonts w:hint="eastAsia"/>
        </w:rPr>
        <w:t>eclipse</w:t>
      </w:r>
      <w:r w:rsidRPr="002B5D7D">
        <w:rPr>
          <w:rFonts w:hint="eastAsia"/>
        </w:rPr>
        <w:t>开发</w:t>
      </w:r>
      <w:r w:rsidRPr="002B5D7D">
        <w:rPr>
          <w:rFonts w:hint="eastAsia"/>
        </w:rPr>
        <w:t>Java EE Web</w:t>
      </w:r>
      <w:r w:rsidRPr="002B5D7D">
        <w:rPr>
          <w:rFonts w:hint="eastAsia"/>
        </w:rPr>
        <w:t>应用程序的方法；</w:t>
      </w:r>
    </w:p>
    <w:p w14:paraId="4EF15171" w14:textId="77777777" w:rsidR="003D506E" w:rsidRPr="002B5D7D" w:rsidRDefault="003D506E" w:rsidP="001275FF">
      <w:pPr>
        <w:pStyle w:val="af1"/>
        <w:numPr>
          <w:ilvl w:val="0"/>
          <w:numId w:val="4"/>
        </w:numPr>
        <w:tabs>
          <w:tab w:val="clear" w:pos="593"/>
          <w:tab w:val="num" w:pos="900"/>
        </w:tabs>
        <w:ind w:left="900" w:firstLineChars="0" w:hanging="360"/>
      </w:pPr>
      <w:r w:rsidRPr="002B5D7D">
        <w:rPr>
          <w:rFonts w:hint="eastAsia"/>
        </w:rPr>
        <w:t>学习</w:t>
      </w:r>
      <w:r w:rsidRPr="002B5D7D">
        <w:rPr>
          <w:rFonts w:hint="eastAsia"/>
        </w:rPr>
        <w:t>Servlet</w:t>
      </w:r>
      <w:r w:rsidRPr="002B5D7D">
        <w:rPr>
          <w:rFonts w:hint="eastAsia"/>
        </w:rPr>
        <w:t>的开发方法和</w:t>
      </w:r>
      <w:r w:rsidRPr="002B5D7D">
        <w:rPr>
          <w:rFonts w:hint="eastAsia"/>
        </w:rPr>
        <w:t>Servlet</w:t>
      </w:r>
      <w:r w:rsidRPr="002B5D7D">
        <w:rPr>
          <w:rFonts w:hint="eastAsia"/>
        </w:rPr>
        <w:t>在</w:t>
      </w:r>
      <w:r w:rsidRPr="002B5D7D">
        <w:rPr>
          <w:rFonts w:hint="eastAsia"/>
        </w:rPr>
        <w:t>DD</w:t>
      </w:r>
      <w:r w:rsidRPr="002B5D7D">
        <w:rPr>
          <w:rFonts w:hint="eastAsia"/>
        </w:rPr>
        <w:t>文件中如何配置；</w:t>
      </w:r>
    </w:p>
    <w:p w14:paraId="1ACE2C9A" w14:textId="77777777" w:rsidR="003D506E" w:rsidRPr="002B5D7D" w:rsidRDefault="003D506E" w:rsidP="001275FF">
      <w:pPr>
        <w:pStyle w:val="af1"/>
        <w:numPr>
          <w:ilvl w:val="0"/>
          <w:numId w:val="4"/>
        </w:numPr>
        <w:tabs>
          <w:tab w:val="clear" w:pos="593"/>
          <w:tab w:val="num" w:pos="900"/>
        </w:tabs>
        <w:ind w:left="900" w:firstLineChars="0" w:hanging="360"/>
      </w:pPr>
      <w:r w:rsidRPr="002B5D7D">
        <w:rPr>
          <w:rFonts w:hint="eastAsia"/>
        </w:rPr>
        <w:t>学习</w:t>
      </w:r>
      <w:r w:rsidRPr="002B5D7D">
        <w:rPr>
          <w:rFonts w:hint="eastAsia"/>
        </w:rPr>
        <w:t>service()</w:t>
      </w:r>
      <w:r w:rsidRPr="002B5D7D">
        <w:rPr>
          <w:rFonts w:hint="eastAsia"/>
        </w:rPr>
        <w:t>方法的编写方法，学会</w:t>
      </w:r>
      <w:proofErr w:type="spellStart"/>
      <w:r w:rsidRPr="002B5D7D">
        <w:rPr>
          <w:rFonts w:hint="eastAsia"/>
        </w:rPr>
        <w:t>HttpServletRequest</w:t>
      </w:r>
      <w:proofErr w:type="spellEnd"/>
      <w:r w:rsidRPr="002B5D7D">
        <w:rPr>
          <w:rFonts w:hint="eastAsia"/>
        </w:rPr>
        <w:t>和</w:t>
      </w:r>
      <w:proofErr w:type="spellStart"/>
      <w:r w:rsidRPr="002B5D7D">
        <w:rPr>
          <w:rFonts w:hint="eastAsia"/>
        </w:rPr>
        <w:t>HttpServletResponse</w:t>
      </w:r>
      <w:proofErr w:type="spellEnd"/>
      <w:r w:rsidRPr="002B5D7D">
        <w:rPr>
          <w:rFonts w:hint="eastAsia"/>
        </w:rPr>
        <w:t>的使用方法；</w:t>
      </w:r>
    </w:p>
    <w:p w14:paraId="7291CD89" w14:textId="1D3C945F" w:rsidR="003D506E" w:rsidRDefault="003D506E" w:rsidP="001275FF">
      <w:pPr>
        <w:pStyle w:val="af1"/>
        <w:numPr>
          <w:ilvl w:val="0"/>
          <w:numId w:val="4"/>
        </w:numPr>
        <w:tabs>
          <w:tab w:val="clear" w:pos="593"/>
          <w:tab w:val="num" w:pos="900"/>
        </w:tabs>
        <w:ind w:left="900" w:firstLineChars="0" w:hanging="360"/>
      </w:pPr>
      <w:r w:rsidRPr="002B5D7D">
        <w:rPr>
          <w:rFonts w:hint="eastAsia"/>
        </w:rPr>
        <w:t>学习</w:t>
      </w:r>
      <w:r w:rsidRPr="002B5D7D">
        <w:rPr>
          <w:rFonts w:hint="eastAsia"/>
        </w:rPr>
        <w:t>Servlet</w:t>
      </w:r>
      <w:r w:rsidRPr="002B5D7D">
        <w:rPr>
          <w:rFonts w:hint="eastAsia"/>
        </w:rPr>
        <w:t>上下文的使用方法。</w:t>
      </w:r>
    </w:p>
    <w:p w14:paraId="2EBAA133" w14:textId="77777777" w:rsidR="001640D3" w:rsidRPr="002B5D7D" w:rsidRDefault="001640D3" w:rsidP="001640D3">
      <w:pPr>
        <w:pStyle w:val="af1"/>
        <w:numPr>
          <w:ilvl w:val="0"/>
          <w:numId w:val="4"/>
        </w:numPr>
        <w:tabs>
          <w:tab w:val="clear" w:pos="593"/>
          <w:tab w:val="num" w:pos="900"/>
        </w:tabs>
        <w:ind w:left="900" w:firstLineChars="0" w:hanging="360"/>
      </w:pPr>
      <w:r>
        <w:rPr>
          <w:rFonts w:hint="eastAsia"/>
        </w:rPr>
        <w:t>学习</w:t>
      </w:r>
      <w:r>
        <w:rPr>
          <w:rFonts w:hint="eastAsia"/>
        </w:rPr>
        <w:t>Web</w:t>
      </w:r>
      <w:r>
        <w:rPr>
          <w:rFonts w:hint="eastAsia"/>
        </w:rPr>
        <w:t>容器</w:t>
      </w:r>
      <w:r>
        <w:rPr>
          <w:rFonts w:hint="eastAsia"/>
        </w:rPr>
        <w:t>Session</w:t>
      </w:r>
      <w:r>
        <w:rPr>
          <w:rFonts w:hint="eastAsia"/>
        </w:rPr>
        <w:t>管理机理</w:t>
      </w:r>
      <w:r w:rsidRPr="002B5D7D">
        <w:rPr>
          <w:rFonts w:hint="eastAsia"/>
        </w:rPr>
        <w:t>；</w:t>
      </w:r>
    </w:p>
    <w:p w14:paraId="48C6DC7F" w14:textId="77777777" w:rsidR="001640D3" w:rsidRPr="002B5D7D" w:rsidRDefault="001640D3" w:rsidP="001640D3">
      <w:pPr>
        <w:pStyle w:val="af1"/>
        <w:numPr>
          <w:ilvl w:val="0"/>
          <w:numId w:val="4"/>
        </w:numPr>
        <w:tabs>
          <w:tab w:val="clear" w:pos="593"/>
          <w:tab w:val="num" w:pos="900"/>
        </w:tabs>
        <w:ind w:left="900" w:firstLineChars="0" w:hanging="360"/>
      </w:pPr>
      <w:r>
        <w:rPr>
          <w:rFonts w:hint="eastAsia"/>
        </w:rPr>
        <w:t>了解</w:t>
      </w:r>
      <w:r>
        <w:rPr>
          <w:rFonts w:hint="eastAsia"/>
        </w:rPr>
        <w:t>Session</w:t>
      </w:r>
      <w:r>
        <w:rPr>
          <w:rFonts w:hint="eastAsia"/>
        </w:rPr>
        <w:t>寿命周期</w:t>
      </w:r>
      <w:r w:rsidRPr="002B5D7D">
        <w:rPr>
          <w:rFonts w:hint="eastAsia"/>
        </w:rPr>
        <w:t>；</w:t>
      </w:r>
    </w:p>
    <w:p w14:paraId="1005CC1B" w14:textId="77777777" w:rsidR="001640D3" w:rsidRPr="002B5D7D" w:rsidRDefault="001640D3" w:rsidP="001640D3">
      <w:pPr>
        <w:pStyle w:val="af1"/>
        <w:numPr>
          <w:ilvl w:val="0"/>
          <w:numId w:val="4"/>
        </w:numPr>
        <w:tabs>
          <w:tab w:val="clear" w:pos="593"/>
          <w:tab w:val="num" w:pos="900"/>
        </w:tabs>
        <w:ind w:left="900" w:firstLineChars="0" w:hanging="360"/>
      </w:pPr>
      <w:r>
        <w:rPr>
          <w:rFonts w:hint="eastAsia"/>
        </w:rPr>
        <w:t>学习使用用户自定义</w:t>
      </w:r>
      <w:r>
        <w:rPr>
          <w:rFonts w:hint="eastAsia"/>
        </w:rPr>
        <w:t>Cookie</w:t>
      </w:r>
      <w:r w:rsidRPr="002B5D7D">
        <w:rPr>
          <w:rFonts w:hint="eastAsia"/>
        </w:rPr>
        <w:t>；</w:t>
      </w:r>
    </w:p>
    <w:p w14:paraId="3814B689" w14:textId="7E3D94C2" w:rsidR="001640D3" w:rsidRPr="002B5D7D" w:rsidRDefault="001640D3" w:rsidP="001640D3">
      <w:pPr>
        <w:pStyle w:val="af1"/>
        <w:numPr>
          <w:ilvl w:val="0"/>
          <w:numId w:val="4"/>
        </w:numPr>
        <w:tabs>
          <w:tab w:val="clear" w:pos="593"/>
          <w:tab w:val="num" w:pos="900"/>
        </w:tabs>
        <w:ind w:left="900" w:firstLineChars="0" w:hanging="360"/>
      </w:pPr>
      <w:r>
        <w:rPr>
          <w:rFonts w:hint="eastAsia"/>
        </w:rPr>
        <w:t>学习</w:t>
      </w:r>
      <w:r>
        <w:rPr>
          <w:rFonts w:hint="eastAsia"/>
        </w:rPr>
        <w:t>Session</w:t>
      </w:r>
      <w:r>
        <w:rPr>
          <w:rFonts w:hint="eastAsia"/>
        </w:rPr>
        <w:t>监听器</w:t>
      </w:r>
      <w:r w:rsidRPr="002B5D7D">
        <w:rPr>
          <w:rFonts w:hint="eastAsia"/>
        </w:rPr>
        <w:t>。</w:t>
      </w:r>
    </w:p>
    <w:p w14:paraId="5E86E672" w14:textId="539CE45C" w:rsidR="003D506E" w:rsidRDefault="003D506E" w:rsidP="003D506E">
      <w:pPr>
        <w:pStyle w:val="1"/>
      </w:pPr>
      <w:r w:rsidRPr="002B5D7D">
        <w:rPr>
          <w:rFonts w:hint="eastAsia"/>
        </w:rPr>
        <w:t>实验内容</w:t>
      </w:r>
      <w:r w:rsidRPr="002B5D7D">
        <w:t xml:space="preserve"> </w:t>
      </w:r>
    </w:p>
    <w:p w14:paraId="360C81BD" w14:textId="59248C27" w:rsidR="001640D3" w:rsidRPr="001640D3" w:rsidRDefault="001640D3" w:rsidP="001640D3">
      <w:pPr>
        <w:pStyle w:val="2"/>
      </w:pPr>
      <w:r>
        <w:rPr>
          <w:rFonts w:hint="eastAsia"/>
        </w:rPr>
        <w:t>第一个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EE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应用</w:t>
      </w:r>
    </w:p>
    <w:p w14:paraId="78438FFB" w14:textId="77777777" w:rsidR="003D506E" w:rsidRPr="002B5D7D" w:rsidRDefault="003D506E" w:rsidP="001275FF">
      <w:pPr>
        <w:pStyle w:val="af1"/>
        <w:numPr>
          <w:ilvl w:val="0"/>
          <w:numId w:val="5"/>
        </w:numPr>
        <w:tabs>
          <w:tab w:val="clear" w:pos="593"/>
          <w:tab w:val="num" w:pos="720"/>
        </w:tabs>
        <w:ind w:left="720" w:firstLineChars="0" w:hanging="360"/>
      </w:pPr>
      <w:r w:rsidRPr="002B5D7D">
        <w:rPr>
          <w:rFonts w:hint="eastAsia"/>
        </w:rPr>
        <w:t>建立开发环境：</w:t>
      </w:r>
      <w:proofErr w:type="spellStart"/>
      <w:r w:rsidRPr="002B5D7D">
        <w:rPr>
          <w:rFonts w:hint="eastAsia"/>
        </w:rPr>
        <w:t>JDK+Eclipse+JBoss</w:t>
      </w:r>
      <w:proofErr w:type="spellEnd"/>
      <w:r w:rsidRPr="002B5D7D">
        <w:rPr>
          <w:rFonts w:hint="eastAsia"/>
        </w:rPr>
        <w:t>；</w:t>
      </w:r>
    </w:p>
    <w:p w14:paraId="52F797F4" w14:textId="77777777" w:rsidR="003D506E" w:rsidRPr="002B5D7D" w:rsidRDefault="003D506E" w:rsidP="001275FF">
      <w:pPr>
        <w:pStyle w:val="af1"/>
        <w:numPr>
          <w:ilvl w:val="0"/>
          <w:numId w:val="5"/>
        </w:numPr>
        <w:tabs>
          <w:tab w:val="clear" w:pos="593"/>
          <w:tab w:val="num" w:pos="720"/>
        </w:tabs>
        <w:ind w:left="720" w:firstLineChars="0" w:hanging="360"/>
      </w:pPr>
      <w:r w:rsidRPr="002B5D7D">
        <w:rPr>
          <w:rFonts w:hint="eastAsia"/>
        </w:rPr>
        <w:t>开发一个只有一个</w:t>
      </w:r>
      <w:r w:rsidRPr="002B5D7D">
        <w:rPr>
          <w:rFonts w:hint="eastAsia"/>
        </w:rPr>
        <w:t>Servlet</w:t>
      </w:r>
      <w:r w:rsidRPr="002B5D7D">
        <w:rPr>
          <w:rFonts w:hint="eastAsia"/>
        </w:rPr>
        <w:t>的</w:t>
      </w:r>
      <w:r w:rsidRPr="002B5D7D">
        <w:rPr>
          <w:rFonts w:hint="eastAsia"/>
        </w:rPr>
        <w:t>Java EE Web</w:t>
      </w:r>
      <w:r w:rsidRPr="002B5D7D">
        <w:rPr>
          <w:rFonts w:hint="eastAsia"/>
        </w:rPr>
        <w:t>应用，在页面上打印当前时间；</w:t>
      </w:r>
    </w:p>
    <w:p w14:paraId="7F8D4A92" w14:textId="77777777" w:rsidR="003D506E" w:rsidRPr="002B5D7D" w:rsidRDefault="003D506E" w:rsidP="001275FF">
      <w:pPr>
        <w:pStyle w:val="af1"/>
        <w:numPr>
          <w:ilvl w:val="0"/>
          <w:numId w:val="5"/>
        </w:numPr>
        <w:tabs>
          <w:tab w:val="clear" w:pos="593"/>
          <w:tab w:val="num" w:pos="720"/>
        </w:tabs>
        <w:ind w:left="720" w:firstLineChars="0" w:hanging="360"/>
      </w:pPr>
      <w:r w:rsidRPr="002B5D7D">
        <w:rPr>
          <w:rFonts w:hint="eastAsia"/>
        </w:rPr>
        <w:t>开发一个简单的啤酒选择应用；</w:t>
      </w:r>
    </w:p>
    <w:p w14:paraId="6A72C88F" w14:textId="77777777" w:rsidR="003D506E" w:rsidRPr="002B5D7D" w:rsidRDefault="003D506E" w:rsidP="001275FF">
      <w:pPr>
        <w:pStyle w:val="af1"/>
        <w:numPr>
          <w:ilvl w:val="0"/>
          <w:numId w:val="5"/>
        </w:numPr>
        <w:tabs>
          <w:tab w:val="clear" w:pos="593"/>
          <w:tab w:val="num" w:pos="720"/>
        </w:tabs>
        <w:ind w:left="720" w:firstLineChars="0" w:hanging="360"/>
      </w:pPr>
      <w:r w:rsidRPr="002B5D7D">
        <w:rPr>
          <w:rFonts w:hint="eastAsia"/>
        </w:rPr>
        <w:t>开发一个下载文件的</w:t>
      </w:r>
      <w:r w:rsidRPr="002B5D7D">
        <w:rPr>
          <w:rFonts w:hint="eastAsia"/>
        </w:rPr>
        <w:t>Java EE Web</w:t>
      </w:r>
      <w:r w:rsidRPr="002B5D7D">
        <w:rPr>
          <w:rFonts w:hint="eastAsia"/>
        </w:rPr>
        <w:t>应用；</w:t>
      </w:r>
    </w:p>
    <w:p w14:paraId="50850A2A" w14:textId="6A219460" w:rsidR="003D506E" w:rsidRDefault="003D506E" w:rsidP="001275FF">
      <w:pPr>
        <w:pStyle w:val="af1"/>
        <w:numPr>
          <w:ilvl w:val="0"/>
          <w:numId w:val="5"/>
        </w:numPr>
        <w:tabs>
          <w:tab w:val="clear" w:pos="593"/>
          <w:tab w:val="num" w:pos="720"/>
        </w:tabs>
        <w:ind w:left="720" w:firstLineChars="0" w:hanging="360"/>
      </w:pPr>
      <w:r w:rsidRPr="002B5D7D">
        <w:rPr>
          <w:rFonts w:hint="eastAsia"/>
        </w:rPr>
        <w:t>使用</w:t>
      </w:r>
      <w:r w:rsidRPr="002B5D7D">
        <w:rPr>
          <w:rFonts w:hint="eastAsia"/>
        </w:rPr>
        <w:t>Servlet</w:t>
      </w:r>
      <w:r w:rsidRPr="002B5D7D">
        <w:rPr>
          <w:rFonts w:hint="eastAsia"/>
        </w:rPr>
        <w:t>上下文。</w:t>
      </w:r>
    </w:p>
    <w:p w14:paraId="5BC332DF" w14:textId="54A462E7" w:rsidR="001640D3" w:rsidRDefault="001640D3" w:rsidP="001640D3">
      <w:pPr>
        <w:pStyle w:val="2"/>
      </w:pPr>
      <w:r w:rsidRPr="001640D3">
        <w:rPr>
          <w:rFonts w:hint="eastAsia"/>
        </w:rPr>
        <w:t>学习使用</w:t>
      </w:r>
      <w:r w:rsidRPr="001640D3">
        <w:rPr>
          <w:rFonts w:hint="eastAsia"/>
        </w:rPr>
        <w:t>Session</w:t>
      </w:r>
      <w:r w:rsidRPr="001640D3">
        <w:rPr>
          <w:rFonts w:hint="eastAsia"/>
        </w:rPr>
        <w:t>和</w:t>
      </w:r>
      <w:r w:rsidRPr="001640D3">
        <w:rPr>
          <w:rFonts w:hint="eastAsia"/>
        </w:rPr>
        <w:t>Cookie</w:t>
      </w:r>
    </w:p>
    <w:p w14:paraId="3A13157D" w14:textId="000D5C05" w:rsidR="00A83BE8" w:rsidRDefault="00A83BE8" w:rsidP="00A83BE8">
      <w:pPr>
        <w:pStyle w:val="af1"/>
        <w:ind w:firstLineChars="0" w:firstLine="360"/>
      </w:pPr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开发一个简单的购物车；</w:t>
      </w:r>
    </w:p>
    <w:p w14:paraId="092C2817" w14:textId="782E60A9" w:rsidR="00A83BE8" w:rsidRDefault="00A83BE8" w:rsidP="00A83BE8">
      <w:pPr>
        <w:pStyle w:val="af1"/>
        <w:ind w:firstLineChars="0" w:firstLine="360"/>
      </w:pPr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开发一个简单的用户登录提示系统；</w:t>
      </w:r>
    </w:p>
    <w:p w14:paraId="7E0ABF5C" w14:textId="5F4FA17C" w:rsidR="00A83BE8" w:rsidRDefault="00A83BE8" w:rsidP="00A83BE8">
      <w:pPr>
        <w:pStyle w:val="af1"/>
        <w:ind w:firstLineChars="0" w:firstLine="36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设定</w:t>
      </w:r>
      <w:r>
        <w:rPr>
          <w:rFonts w:hint="eastAsia"/>
        </w:rPr>
        <w:t>Session</w:t>
      </w:r>
      <w:r>
        <w:rPr>
          <w:rFonts w:hint="eastAsia"/>
        </w:rPr>
        <w:t>生命周期；</w:t>
      </w:r>
    </w:p>
    <w:p w14:paraId="7D5C37C9" w14:textId="628064E5" w:rsidR="00A83BE8" w:rsidRDefault="00A83BE8" w:rsidP="00A83BE8">
      <w:pPr>
        <w:pStyle w:val="af1"/>
        <w:ind w:firstLineChars="0" w:firstLine="360"/>
      </w:pPr>
      <w:r>
        <w:rPr>
          <w:rFonts w:hint="eastAsia"/>
        </w:rPr>
        <w:t>4)</w:t>
      </w:r>
      <w:r>
        <w:t xml:space="preserve"> </w:t>
      </w:r>
      <w:r>
        <w:rPr>
          <w:rFonts w:hint="eastAsia"/>
        </w:rPr>
        <w:t>开发一个下载文件的</w:t>
      </w:r>
      <w:r>
        <w:rPr>
          <w:rFonts w:hint="eastAsia"/>
        </w:rPr>
        <w:t>Java EE Web</w:t>
      </w:r>
      <w:r>
        <w:rPr>
          <w:rFonts w:hint="eastAsia"/>
        </w:rPr>
        <w:t>应用；</w:t>
      </w:r>
    </w:p>
    <w:p w14:paraId="25460968" w14:textId="4DC904BB" w:rsidR="001640D3" w:rsidRPr="002B5D7D" w:rsidRDefault="00A83BE8" w:rsidP="00A83BE8">
      <w:pPr>
        <w:pStyle w:val="af1"/>
        <w:ind w:firstLineChars="0" w:firstLine="360"/>
      </w:pPr>
      <w:r>
        <w:rPr>
          <w:rFonts w:hint="eastAsia"/>
        </w:rPr>
        <w:lastRenderedPageBreak/>
        <w:t>5)</w:t>
      </w:r>
      <w:r>
        <w:t xml:space="preserve"> </w:t>
      </w:r>
      <w:r>
        <w:rPr>
          <w:rFonts w:hint="eastAsia"/>
        </w:rPr>
        <w:t>开发一个</w:t>
      </w:r>
      <w:r>
        <w:rPr>
          <w:rFonts w:hint="eastAsia"/>
        </w:rPr>
        <w:t>Session</w:t>
      </w:r>
      <w:r>
        <w:rPr>
          <w:rFonts w:hint="eastAsia"/>
        </w:rPr>
        <w:t>监听器。</w:t>
      </w:r>
    </w:p>
    <w:p w14:paraId="1AE3BC89" w14:textId="77777777" w:rsidR="003D506E" w:rsidRPr="002B5D7D" w:rsidRDefault="003D506E" w:rsidP="003D506E">
      <w:pPr>
        <w:pStyle w:val="1"/>
      </w:pPr>
      <w:r w:rsidRPr="002B5D7D">
        <w:rPr>
          <w:rFonts w:hint="eastAsia"/>
        </w:rPr>
        <w:t>实验仪器、设备</w:t>
      </w:r>
      <w:r w:rsidRPr="002B5D7D">
        <w:t xml:space="preserve"> </w:t>
      </w:r>
    </w:p>
    <w:p w14:paraId="2DC48DFE" w14:textId="77777777" w:rsidR="003D506E" w:rsidRPr="002B5D7D" w:rsidRDefault="003D506E" w:rsidP="003D506E">
      <w:pPr>
        <w:numPr>
          <w:ilvl w:val="0"/>
          <w:numId w:val="2"/>
        </w:numPr>
        <w:spacing w:line="360" w:lineRule="auto"/>
        <w:jc w:val="both"/>
        <w:rPr>
          <w:sz w:val="24"/>
        </w:rPr>
      </w:pPr>
      <w:r w:rsidRPr="002B5D7D">
        <w:rPr>
          <w:rFonts w:hint="eastAsia"/>
          <w:sz w:val="24"/>
        </w:rPr>
        <w:t>PC</w:t>
      </w:r>
      <w:r w:rsidRPr="002B5D7D">
        <w:rPr>
          <w:rFonts w:hint="eastAsia"/>
          <w:sz w:val="24"/>
        </w:rPr>
        <w:t>机最低配置：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g"/>
        </w:smartTagPr>
        <w:r w:rsidRPr="002B5D7D">
          <w:rPr>
            <w:rFonts w:hint="eastAsia"/>
            <w:sz w:val="24"/>
          </w:rPr>
          <w:t>2G</w:t>
        </w:r>
      </w:smartTag>
      <w:r w:rsidRPr="002B5D7D">
        <w:rPr>
          <w:rFonts w:hint="eastAsia"/>
          <w:sz w:val="24"/>
        </w:rPr>
        <w:t xml:space="preserve"> Hz</w:t>
      </w:r>
      <w:r w:rsidRPr="002B5D7D">
        <w:rPr>
          <w:rFonts w:hint="eastAsia"/>
          <w:sz w:val="24"/>
        </w:rPr>
        <w:t>以上</w:t>
      </w:r>
      <w:r w:rsidRPr="002B5D7D">
        <w:rPr>
          <w:rFonts w:hint="eastAsia"/>
          <w:sz w:val="24"/>
        </w:rPr>
        <w:t>CPU</w:t>
      </w:r>
      <w:r w:rsidRPr="002B5D7D">
        <w:rPr>
          <w:rFonts w:hint="eastAsia"/>
          <w:sz w:val="24"/>
        </w:rPr>
        <w:t>；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"/>
          <w:attr w:name="UnitName" w:val="g"/>
        </w:smartTagPr>
        <w:r w:rsidRPr="002B5D7D">
          <w:rPr>
            <w:rFonts w:hint="eastAsia"/>
            <w:sz w:val="24"/>
          </w:rPr>
          <w:t>1G</w:t>
        </w:r>
      </w:smartTag>
      <w:r w:rsidRPr="002B5D7D">
        <w:rPr>
          <w:rFonts w:hint="eastAsia"/>
          <w:sz w:val="24"/>
        </w:rPr>
        <w:t>以上内存；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"/>
          <w:attr w:name="UnitName" w:val="g"/>
        </w:smartTagPr>
        <w:r w:rsidRPr="002B5D7D">
          <w:rPr>
            <w:rFonts w:hint="eastAsia"/>
            <w:sz w:val="24"/>
          </w:rPr>
          <w:t>1G</w:t>
        </w:r>
      </w:smartTag>
      <w:r w:rsidRPr="002B5D7D">
        <w:rPr>
          <w:rFonts w:hint="eastAsia"/>
          <w:sz w:val="24"/>
        </w:rPr>
        <w:t>自由硬盘空间</w:t>
      </w:r>
      <w:r>
        <w:rPr>
          <w:rFonts w:hint="eastAsia"/>
          <w:sz w:val="24"/>
        </w:rPr>
        <w:t>；</w:t>
      </w:r>
    </w:p>
    <w:p w14:paraId="688801EB" w14:textId="77777777" w:rsidR="003D506E" w:rsidRPr="002B5D7D" w:rsidRDefault="003D506E" w:rsidP="003D506E">
      <w:pPr>
        <w:numPr>
          <w:ilvl w:val="0"/>
          <w:numId w:val="2"/>
        </w:numPr>
        <w:spacing w:line="360" w:lineRule="auto"/>
        <w:jc w:val="both"/>
        <w:rPr>
          <w:sz w:val="24"/>
        </w:rPr>
      </w:pPr>
      <w:r w:rsidRPr="002B5D7D">
        <w:rPr>
          <w:sz w:val="24"/>
        </w:rPr>
        <w:t>JDK1.</w:t>
      </w:r>
      <w:r w:rsidR="00200309">
        <w:rPr>
          <w:rFonts w:hint="eastAsia"/>
          <w:sz w:val="24"/>
        </w:rPr>
        <w:t>6</w:t>
      </w:r>
      <w:r w:rsidRPr="002B5D7D">
        <w:rPr>
          <w:sz w:val="24"/>
        </w:rPr>
        <w:t>.0</w:t>
      </w:r>
      <w:r w:rsidR="00200309">
        <w:rPr>
          <w:rFonts w:hint="eastAsia"/>
          <w:sz w:val="24"/>
        </w:rPr>
        <w:t>以上</w:t>
      </w:r>
      <w:r>
        <w:rPr>
          <w:rFonts w:hint="eastAsia"/>
          <w:sz w:val="24"/>
        </w:rPr>
        <w:t>；</w:t>
      </w:r>
    </w:p>
    <w:p w14:paraId="44BE7A80" w14:textId="77777777" w:rsidR="003D506E" w:rsidRPr="002B5D7D" w:rsidRDefault="003D506E" w:rsidP="003D506E">
      <w:pPr>
        <w:numPr>
          <w:ilvl w:val="0"/>
          <w:numId w:val="2"/>
        </w:numPr>
        <w:spacing w:line="360" w:lineRule="auto"/>
        <w:jc w:val="both"/>
        <w:rPr>
          <w:sz w:val="24"/>
        </w:rPr>
      </w:pPr>
      <w:r w:rsidRPr="002B5D7D">
        <w:rPr>
          <w:sz w:val="24"/>
        </w:rPr>
        <w:t>Eclipse Ganymede</w:t>
      </w:r>
      <w:r>
        <w:rPr>
          <w:rFonts w:hint="eastAsia"/>
          <w:sz w:val="24"/>
        </w:rPr>
        <w:t>；</w:t>
      </w:r>
    </w:p>
    <w:p w14:paraId="5A6E4A14" w14:textId="77777777" w:rsidR="003D506E" w:rsidRPr="002B5D7D" w:rsidRDefault="00200309" w:rsidP="003D506E">
      <w:pPr>
        <w:numPr>
          <w:ilvl w:val="0"/>
          <w:numId w:val="2"/>
        </w:numPr>
        <w:spacing w:line="360" w:lineRule="auto"/>
        <w:jc w:val="both"/>
        <w:rPr>
          <w:sz w:val="24"/>
        </w:rPr>
      </w:pPr>
      <w:r>
        <w:rPr>
          <w:sz w:val="24"/>
        </w:rPr>
        <w:t>Tomcat 8</w:t>
      </w:r>
      <w:r w:rsidR="003D506E">
        <w:rPr>
          <w:rFonts w:hint="eastAsia"/>
          <w:sz w:val="24"/>
        </w:rPr>
        <w:t>。</w:t>
      </w:r>
    </w:p>
    <w:p w14:paraId="541CC957" w14:textId="77777777" w:rsidR="003D506E" w:rsidRPr="002B5D7D" w:rsidRDefault="003D506E" w:rsidP="003D506E">
      <w:pPr>
        <w:pStyle w:val="1"/>
      </w:pPr>
      <w:r w:rsidRPr="002B5D7D">
        <w:rPr>
          <w:rFonts w:hint="eastAsia"/>
        </w:rPr>
        <w:t>实验原理</w:t>
      </w:r>
      <w:r w:rsidRPr="002B5D7D">
        <w:t xml:space="preserve"> </w:t>
      </w:r>
    </w:p>
    <w:p w14:paraId="6F64F3E8" w14:textId="77777777" w:rsidR="003D506E" w:rsidRPr="002B5D7D" w:rsidRDefault="003D506E" w:rsidP="003D506E">
      <w:pPr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2B5D7D">
        <w:rPr>
          <w:rFonts w:hint="eastAsia"/>
          <w:sz w:val="24"/>
        </w:rPr>
        <w:t>B/S</w:t>
      </w:r>
      <w:r w:rsidRPr="002B5D7D">
        <w:rPr>
          <w:rFonts w:hint="eastAsia"/>
          <w:sz w:val="24"/>
        </w:rPr>
        <w:t>编程模式；</w:t>
      </w:r>
    </w:p>
    <w:p w14:paraId="0EEDFB4D" w14:textId="77777777" w:rsidR="003D506E" w:rsidRPr="002B5D7D" w:rsidRDefault="003D506E" w:rsidP="003D506E">
      <w:pPr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2B5D7D">
        <w:rPr>
          <w:rFonts w:hint="eastAsia"/>
          <w:sz w:val="24"/>
        </w:rPr>
        <w:t>动态</w:t>
      </w:r>
      <w:r w:rsidRPr="002B5D7D">
        <w:rPr>
          <w:rFonts w:hint="eastAsia"/>
          <w:sz w:val="24"/>
        </w:rPr>
        <w:t>Web</w:t>
      </w:r>
      <w:r w:rsidRPr="002B5D7D">
        <w:rPr>
          <w:rFonts w:hint="eastAsia"/>
          <w:sz w:val="24"/>
        </w:rPr>
        <w:t>编程</w:t>
      </w:r>
      <w:r>
        <w:rPr>
          <w:rFonts w:hint="eastAsia"/>
          <w:sz w:val="24"/>
        </w:rPr>
        <w:t>；</w:t>
      </w:r>
    </w:p>
    <w:p w14:paraId="5ACE81BA" w14:textId="77777777" w:rsidR="003D506E" w:rsidRPr="002B5D7D" w:rsidRDefault="003D506E" w:rsidP="003D506E">
      <w:pPr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2B5D7D">
        <w:rPr>
          <w:rFonts w:hint="eastAsia"/>
          <w:sz w:val="24"/>
        </w:rPr>
        <w:t>Servlet</w:t>
      </w:r>
      <w:r w:rsidRPr="002B5D7D">
        <w:rPr>
          <w:rFonts w:hint="eastAsia"/>
          <w:sz w:val="24"/>
        </w:rPr>
        <w:t>寿命周期管理</w:t>
      </w:r>
      <w:r>
        <w:rPr>
          <w:rFonts w:hint="eastAsia"/>
          <w:sz w:val="24"/>
        </w:rPr>
        <w:t>；</w:t>
      </w:r>
    </w:p>
    <w:p w14:paraId="3F53A4B9" w14:textId="77777777" w:rsidR="003D506E" w:rsidRPr="002B5D7D" w:rsidRDefault="003D506E" w:rsidP="003D506E">
      <w:pPr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2B5D7D">
        <w:rPr>
          <w:rFonts w:hint="eastAsia"/>
          <w:sz w:val="24"/>
        </w:rPr>
        <w:t>Servlet</w:t>
      </w:r>
      <w:r w:rsidRPr="002B5D7D">
        <w:rPr>
          <w:rFonts w:hint="eastAsia"/>
          <w:sz w:val="24"/>
        </w:rPr>
        <w:t>请求和相应</w:t>
      </w:r>
      <w:r>
        <w:rPr>
          <w:rFonts w:hint="eastAsia"/>
          <w:sz w:val="24"/>
        </w:rPr>
        <w:t>；</w:t>
      </w:r>
    </w:p>
    <w:p w14:paraId="06E3131E" w14:textId="2EDBF364" w:rsidR="003D506E" w:rsidRDefault="003D506E" w:rsidP="003D506E">
      <w:pPr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2B5D7D">
        <w:rPr>
          <w:rFonts w:hint="eastAsia"/>
          <w:sz w:val="24"/>
        </w:rPr>
        <w:t>Servlet</w:t>
      </w:r>
      <w:r w:rsidRPr="002B5D7D">
        <w:rPr>
          <w:rFonts w:hint="eastAsia"/>
          <w:sz w:val="24"/>
        </w:rPr>
        <w:t>容器上下文</w:t>
      </w:r>
      <w:r>
        <w:rPr>
          <w:rFonts w:hint="eastAsia"/>
          <w:sz w:val="24"/>
        </w:rPr>
        <w:t>。</w:t>
      </w:r>
    </w:p>
    <w:p w14:paraId="0B24A4D0" w14:textId="77777777" w:rsidR="00A83BE8" w:rsidRPr="002B5D7D" w:rsidRDefault="00A83BE8" w:rsidP="00A83BE8">
      <w:pPr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2B5D7D">
        <w:rPr>
          <w:rFonts w:hint="eastAsia"/>
          <w:sz w:val="24"/>
        </w:rPr>
        <w:t>B/S</w:t>
      </w:r>
      <w:r w:rsidRPr="002B5D7D">
        <w:rPr>
          <w:rFonts w:hint="eastAsia"/>
          <w:sz w:val="24"/>
        </w:rPr>
        <w:t>编程模式；</w:t>
      </w:r>
    </w:p>
    <w:p w14:paraId="17D3706B" w14:textId="77777777" w:rsidR="00A83BE8" w:rsidRPr="002B5D7D" w:rsidRDefault="00A83BE8" w:rsidP="00A83BE8">
      <w:pPr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2B5D7D">
        <w:rPr>
          <w:rFonts w:hint="eastAsia"/>
          <w:sz w:val="24"/>
        </w:rPr>
        <w:t>动态</w:t>
      </w:r>
      <w:r w:rsidRPr="002B5D7D">
        <w:rPr>
          <w:rFonts w:hint="eastAsia"/>
          <w:sz w:val="24"/>
        </w:rPr>
        <w:t>Web</w:t>
      </w:r>
      <w:r w:rsidRPr="002B5D7D">
        <w:rPr>
          <w:rFonts w:hint="eastAsia"/>
          <w:sz w:val="24"/>
        </w:rPr>
        <w:t>编程</w:t>
      </w:r>
      <w:r>
        <w:rPr>
          <w:rFonts w:hint="eastAsia"/>
          <w:sz w:val="24"/>
        </w:rPr>
        <w:t>；</w:t>
      </w:r>
    </w:p>
    <w:p w14:paraId="258C7CD5" w14:textId="77777777" w:rsidR="00A83BE8" w:rsidRPr="002B5D7D" w:rsidRDefault="00A83BE8" w:rsidP="00A83BE8">
      <w:pPr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7B32A6">
        <w:rPr>
          <w:rFonts w:hint="eastAsia"/>
          <w:sz w:val="24"/>
        </w:rPr>
        <w:t>Session</w:t>
      </w:r>
      <w:r w:rsidRPr="007B32A6">
        <w:rPr>
          <w:rFonts w:hint="eastAsia"/>
          <w:sz w:val="24"/>
        </w:rPr>
        <w:t>管理机制</w:t>
      </w:r>
      <w:r>
        <w:rPr>
          <w:rFonts w:hint="eastAsia"/>
          <w:sz w:val="24"/>
        </w:rPr>
        <w:t>；</w:t>
      </w:r>
    </w:p>
    <w:p w14:paraId="4714FC6C" w14:textId="685E38C0" w:rsidR="00A83BE8" w:rsidRPr="00A83BE8" w:rsidRDefault="00A83BE8" w:rsidP="00A83BE8">
      <w:pPr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7B32A6">
        <w:rPr>
          <w:rFonts w:hint="eastAsia"/>
          <w:sz w:val="24"/>
        </w:rPr>
        <w:t>Session</w:t>
      </w:r>
      <w:r w:rsidRPr="007B32A6">
        <w:rPr>
          <w:rFonts w:hint="eastAsia"/>
          <w:sz w:val="24"/>
        </w:rPr>
        <w:t>寿命周期</w:t>
      </w:r>
      <w:r>
        <w:rPr>
          <w:rFonts w:hint="eastAsia"/>
          <w:sz w:val="24"/>
        </w:rPr>
        <w:t>。</w:t>
      </w:r>
    </w:p>
    <w:p w14:paraId="50612B6E" w14:textId="77777777" w:rsidR="003D506E" w:rsidRDefault="003D506E" w:rsidP="003D506E">
      <w:pPr>
        <w:pStyle w:val="1"/>
      </w:pPr>
      <w:r w:rsidRPr="003579BF">
        <w:rPr>
          <w:rFonts w:hint="eastAsia"/>
        </w:rPr>
        <w:t>实验步骤</w:t>
      </w:r>
      <w:r w:rsidRPr="003579BF">
        <w:t xml:space="preserve"> </w:t>
      </w:r>
    </w:p>
    <w:p w14:paraId="3ACC0A61" w14:textId="77777777" w:rsidR="003D506E" w:rsidRPr="00650335" w:rsidRDefault="003D506E" w:rsidP="003D506E">
      <w:pPr>
        <w:pStyle w:val="2"/>
      </w:pPr>
      <w:r w:rsidRPr="00650335">
        <w:rPr>
          <w:rFonts w:hint="eastAsia"/>
        </w:rPr>
        <w:t>建立开发环境</w:t>
      </w:r>
    </w:p>
    <w:p w14:paraId="40B708E6" w14:textId="77777777" w:rsidR="003D506E" w:rsidRDefault="003D506E" w:rsidP="003D506E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JDK1.</w:t>
      </w:r>
      <w:r w:rsidR="00200309">
        <w:t>8</w:t>
      </w:r>
    </w:p>
    <w:p w14:paraId="48DD3B57" w14:textId="77777777" w:rsidR="003D506E" w:rsidRPr="003D506E" w:rsidRDefault="003D506E" w:rsidP="001275FF">
      <w:pPr>
        <w:pStyle w:val="af1"/>
        <w:numPr>
          <w:ilvl w:val="0"/>
          <w:numId w:val="6"/>
        </w:numPr>
        <w:tabs>
          <w:tab w:val="clear" w:pos="593"/>
          <w:tab w:val="num" w:pos="720"/>
        </w:tabs>
        <w:ind w:left="720" w:firstLineChars="0" w:hanging="360"/>
      </w:pPr>
      <w:r w:rsidRPr="003D506E">
        <w:rPr>
          <w:rFonts w:hint="eastAsia"/>
        </w:rPr>
        <w:t>先查看你的实验用机上是否安装有其他版本的</w:t>
      </w:r>
      <w:r w:rsidRPr="003D506E">
        <w:rPr>
          <w:rFonts w:hint="eastAsia"/>
        </w:rPr>
        <w:t>JDK</w:t>
      </w:r>
      <w:r w:rsidRPr="003D506E">
        <w:rPr>
          <w:rFonts w:hint="eastAsia"/>
        </w:rPr>
        <w:t>，若没有则进行下列步骤，若已安装，则先卸载它（若已安装的</w:t>
      </w:r>
      <w:r w:rsidRPr="003D506E">
        <w:rPr>
          <w:rFonts w:hint="eastAsia"/>
        </w:rPr>
        <w:t>JDK</w:t>
      </w:r>
      <w:r w:rsidRPr="003D506E">
        <w:rPr>
          <w:rFonts w:hint="eastAsia"/>
        </w:rPr>
        <w:t>版本号为</w:t>
      </w:r>
      <w:r w:rsidRPr="003D506E">
        <w:rPr>
          <w:rFonts w:hint="eastAsia"/>
        </w:rPr>
        <w:t>1.</w:t>
      </w:r>
      <w:r w:rsidR="009D781D">
        <w:t>8</w:t>
      </w:r>
      <w:r w:rsidRPr="003D506E">
        <w:rPr>
          <w:rFonts w:hint="eastAsia"/>
        </w:rPr>
        <w:t>.0.X</w:t>
      </w:r>
      <w:r w:rsidRPr="003D506E">
        <w:rPr>
          <w:rFonts w:hint="eastAsia"/>
        </w:rPr>
        <w:t>，可不必卸载，跳过本步骤不再安装</w:t>
      </w:r>
      <w:r w:rsidRPr="003D506E">
        <w:rPr>
          <w:rFonts w:hint="eastAsia"/>
        </w:rPr>
        <w:t>JDK</w:t>
      </w:r>
      <w:r w:rsidRPr="003D506E">
        <w:rPr>
          <w:rFonts w:hint="eastAsia"/>
        </w:rPr>
        <w:t>）；</w:t>
      </w:r>
    </w:p>
    <w:p w14:paraId="6A3A6600" w14:textId="77777777" w:rsidR="003D506E" w:rsidRPr="003D506E" w:rsidRDefault="003D506E" w:rsidP="001275FF">
      <w:pPr>
        <w:pStyle w:val="af1"/>
        <w:numPr>
          <w:ilvl w:val="0"/>
          <w:numId w:val="6"/>
        </w:numPr>
        <w:tabs>
          <w:tab w:val="clear" w:pos="593"/>
          <w:tab w:val="num" w:pos="720"/>
        </w:tabs>
        <w:ind w:left="720" w:firstLineChars="0" w:hanging="360"/>
      </w:pPr>
      <w:r w:rsidRPr="003D506E">
        <w:rPr>
          <w:rFonts w:hint="eastAsia"/>
        </w:rPr>
        <w:t>在</w:t>
      </w:r>
      <w:r w:rsidRPr="003D506E">
        <w:rPr>
          <w:rFonts w:hint="eastAsia"/>
        </w:rPr>
        <w:t>FTP</w:t>
      </w:r>
      <w:r w:rsidRPr="003D506E">
        <w:rPr>
          <w:rFonts w:hint="eastAsia"/>
        </w:rPr>
        <w:t>中找到</w:t>
      </w:r>
      <w:r w:rsidRPr="003D506E">
        <w:rPr>
          <w:rFonts w:hint="eastAsia"/>
        </w:rPr>
        <w:t>JDK 1.</w:t>
      </w:r>
      <w:r w:rsidR="009D781D">
        <w:t>8</w:t>
      </w:r>
      <w:r w:rsidRPr="003D506E">
        <w:rPr>
          <w:rFonts w:hint="eastAsia"/>
        </w:rPr>
        <w:t>的安装文件</w:t>
      </w:r>
      <w:r w:rsidRPr="003D506E">
        <w:t>jdk-1_5_0_14-windows</w:t>
      </w:r>
      <w:r w:rsidRPr="003D506E">
        <w:rPr>
          <w:rFonts w:hint="eastAsia"/>
        </w:rPr>
        <w:t xml:space="preserve"> </w:t>
      </w:r>
      <w:r w:rsidRPr="003D506E">
        <w:t>-i586-p.exe</w:t>
      </w:r>
      <w:r w:rsidRPr="003D506E">
        <w:rPr>
          <w:rFonts w:hint="eastAsia"/>
        </w:rPr>
        <w:t>，</w:t>
      </w:r>
      <w:r w:rsidRPr="003D506E">
        <w:rPr>
          <w:rFonts w:hint="eastAsia"/>
        </w:rPr>
        <w:lastRenderedPageBreak/>
        <w:t>双击该文件，按照提示信息安装</w:t>
      </w:r>
      <w:r w:rsidRPr="003D506E">
        <w:rPr>
          <w:rFonts w:hint="eastAsia"/>
        </w:rPr>
        <w:t>JDK</w:t>
      </w:r>
      <w:r w:rsidRPr="003D506E">
        <w:rPr>
          <w:rFonts w:hint="eastAsia"/>
        </w:rPr>
        <w:t>和</w:t>
      </w:r>
      <w:r w:rsidRPr="003D506E">
        <w:rPr>
          <w:rFonts w:hint="eastAsia"/>
        </w:rPr>
        <w:t>JRE</w:t>
      </w:r>
      <w:r w:rsidR="009D781D">
        <w:rPr>
          <w:rFonts w:hint="eastAsia"/>
        </w:rPr>
        <w:t>。</w:t>
      </w:r>
      <w:r w:rsidR="009D781D">
        <w:t>注意区分自己机器是</w:t>
      </w:r>
      <w:r w:rsidR="009D781D">
        <w:rPr>
          <w:rFonts w:hint="eastAsia"/>
        </w:rPr>
        <w:t>32</w:t>
      </w:r>
      <w:r w:rsidR="009D781D">
        <w:rPr>
          <w:rFonts w:hint="eastAsia"/>
        </w:rPr>
        <w:t>位</w:t>
      </w:r>
      <w:r w:rsidR="009D781D">
        <w:t>还是</w:t>
      </w:r>
      <w:r w:rsidR="009D781D">
        <w:rPr>
          <w:rFonts w:hint="eastAsia"/>
        </w:rPr>
        <w:t>64</w:t>
      </w:r>
      <w:r w:rsidR="009D781D">
        <w:rPr>
          <w:rFonts w:hint="eastAsia"/>
        </w:rPr>
        <w:t>位</w:t>
      </w:r>
      <w:r w:rsidRPr="003D506E">
        <w:rPr>
          <w:rFonts w:hint="eastAsia"/>
        </w:rPr>
        <w:t>；</w:t>
      </w:r>
    </w:p>
    <w:p w14:paraId="5D67EF55" w14:textId="77777777" w:rsidR="006E4F0C" w:rsidRDefault="003D506E" w:rsidP="001275FF">
      <w:pPr>
        <w:pStyle w:val="af1"/>
        <w:numPr>
          <w:ilvl w:val="0"/>
          <w:numId w:val="6"/>
        </w:numPr>
        <w:tabs>
          <w:tab w:val="clear" w:pos="593"/>
          <w:tab w:val="num" w:pos="720"/>
        </w:tabs>
        <w:ind w:left="720" w:firstLineChars="0" w:hanging="360"/>
      </w:pPr>
      <w:r w:rsidRPr="003D506E">
        <w:rPr>
          <w:rFonts w:hint="eastAsia"/>
        </w:rPr>
        <w:t>在控制面板中选取“系统”，打开“系统属性”窗口</w:t>
      </w:r>
      <w:r w:rsidR="006E4F0C">
        <w:rPr>
          <w:rFonts w:hint="eastAsia"/>
        </w:rPr>
        <w:t>；</w:t>
      </w:r>
    </w:p>
    <w:p w14:paraId="775567D7" w14:textId="2D9EB8CE" w:rsidR="006E4F0C" w:rsidRDefault="00361F6C" w:rsidP="006E4F0C">
      <w:pPr>
        <w:pStyle w:val="af1"/>
        <w:tabs>
          <w:tab w:val="num" w:pos="720"/>
        </w:tabs>
        <w:ind w:firstLineChars="0" w:firstLine="0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72E77B1" wp14:editId="2013AB48">
                <wp:simplePos x="0" y="0"/>
                <wp:positionH relativeFrom="column">
                  <wp:posOffset>1417955</wp:posOffset>
                </wp:positionH>
                <wp:positionV relativeFrom="paragraph">
                  <wp:posOffset>3108960</wp:posOffset>
                </wp:positionV>
                <wp:extent cx="1482725" cy="346075"/>
                <wp:effectExtent l="6350" t="5715" r="6350" b="10160"/>
                <wp:wrapNone/>
                <wp:docPr id="20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2725" cy="3460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1E05EF" id="Oval 22" o:spid="_x0000_s1026" style="position:absolute;left:0;text-align:left;margin-left:111.65pt;margin-top:244.8pt;width:116.75pt;height:27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mQLFgIAAAYEAAAOAAAAZHJzL2Uyb0RvYy54bWysU8Fu2zAMvQ/YPwi6L469pGmNOEWRLsOA&#10;ri3Q7QMUWbaFyaJGKXGyrx8lp1m23YbpIJAi9Ug+ksvbQ2/YXqHXYCueT6acKSuh1rat+Ncvm3fX&#10;nPkgbC0MWFXxo/L8dvX2zXJwpSqgA1MrZARifTm4inchuDLLvOxUL/wEnLJkbAB7EUjFNqtRDITe&#10;m6yYTq+yAbB2CFJ5T6/3o5GvEn7TKBmemsarwEzFKbeQbkz3Nt7ZainKFoXrtDylIf4hi15oS0HP&#10;UPciCLZD/RdUryWChyZMJPQZNI2WKtVA1eTTP6p56YRTqRYix7szTf7/wcrH/TMyXVe8IHqs6KlH&#10;T3thWFFEbgbnS3J5cc8Yq/PuAeQ3zyysO2FbdYcIQ6dETRnl0T/77UNUPH1l2+Ez1IQsdgESTYcG&#10;+whIBLBD6sbx3A11CEzSYz67LhbFnDNJtvezq+linkKI8vW3Qx8+KuhZFCqujNHOR8JEKfYPPsSE&#10;RPnqFZ8tbLQxqenGsqHiN3OKkEoDo+toTAq227VBRkRUfLOZ0jmF9pduCDtbJ7DIwYeTHIQ2o0zB&#10;jT2REnkY+dxCfSROEMZhpOUhoQP8wdlAg1hx/30nUHFmPlni9SafzeLkJmU2X8Q+4aVle2kRVhJU&#10;xQNno7gO47TvHOq2o0h5KtfCHfWi0Ymj2Kcxq1OyNGyJutNixGm+1JPXr/Vd/QQAAP//AwBQSwME&#10;FAAGAAgAAAAhAMTgD5rjAAAACwEAAA8AAABkcnMvZG93bnJldi54bWxMj11Lw0AQRd8F/8Mygi/S&#10;bpqmaY3ZFBErRRBste/b7Jgs2Y+Q3bbx3zs+6eMwh3vPLdejNeyMQ9DeCZhNE2Doaq+0awR8fmwm&#10;K2AhSqek8Q4FfGOAdXV9VcpC+Yvb4XkfG0YhLhRSQBtjX3Ae6hatDFPfo6Pflx+sjHQODVeDvFC4&#10;NTxNkpxbqR01tLLHpxbrbn+yAu4Ob+/PXdhsE90tB4O7l1d9SIW4vRkfH4BFHOMfDL/6pA4VOR39&#10;yanAjIA0nc8JFZCt7nNgRGSLnMYcBSyybAa8Kvn/DdUPAAAA//8DAFBLAQItABQABgAIAAAAIQC2&#10;gziS/gAAAOEBAAATAAAAAAAAAAAAAAAAAAAAAABbQ29udGVudF9UeXBlc10ueG1sUEsBAi0AFAAG&#10;AAgAAAAhADj9If/WAAAAlAEAAAsAAAAAAAAAAAAAAAAALwEAAF9yZWxzLy5yZWxzUEsBAi0AFAAG&#10;AAgAAAAhAID2ZAsWAgAABgQAAA4AAAAAAAAAAAAAAAAALgIAAGRycy9lMm9Eb2MueG1sUEsBAi0A&#10;FAAGAAgAAAAhAMTgD5rjAAAACwEAAA8AAAAAAAAAAAAAAAAAcAQAAGRycy9kb3ducmV2LnhtbFBL&#10;BQYAAAAABAAEAPMAAACABQAAAAA=&#10;" filled="f" strokecolor="red"/>
            </w:pict>
          </mc:Fallback>
        </mc:AlternateContent>
      </w:r>
      <w:r w:rsidRPr="00A56FED">
        <w:rPr>
          <w:noProof/>
        </w:rPr>
        <w:drawing>
          <wp:inline distT="0" distB="0" distL="0" distR="0" wp14:anchorId="43469179" wp14:editId="18717A11">
            <wp:extent cx="5280025" cy="37052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ACC0" w14:textId="00198F46" w:rsidR="009D781D" w:rsidRDefault="00361F6C" w:rsidP="006E4F0C">
      <w:pPr>
        <w:pStyle w:val="af1"/>
        <w:tabs>
          <w:tab w:val="num" w:pos="720"/>
        </w:tabs>
        <w:ind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CB2BA3C" wp14:editId="2E8D5C45">
                <wp:simplePos x="0" y="0"/>
                <wp:positionH relativeFrom="column">
                  <wp:posOffset>33655</wp:posOffset>
                </wp:positionH>
                <wp:positionV relativeFrom="paragraph">
                  <wp:posOffset>1066800</wp:posOffset>
                </wp:positionV>
                <wp:extent cx="641350" cy="196850"/>
                <wp:effectExtent l="12700" t="13335" r="12700" b="8890"/>
                <wp:wrapNone/>
                <wp:docPr id="1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0" cy="1968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81B0DE1" id="Oval 24" o:spid="_x0000_s1026" style="position:absolute;left:0;text-align:left;margin-left:2.65pt;margin-top:84pt;width:50.5pt;height:15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MvZFQIAAAUEAAAOAAAAZHJzL2Uyb0RvYy54bWysU8Fu2zAMvQ/YPwi6L46zJGuMOEWRLsOA&#10;ri3Q7QMUWbaFyaJGKXG6rx8lu1m63YbpIJAi+Ug+UuvrU2fYUaHXYEueT6acKSuh0rYp+bevu3dX&#10;nPkgbCUMWFXyZ+X59ebtm3XvCjWDFkylkBGI9UXvSt6G4Ios87JVnfATcMqSsQbsRCAVm6xC0RN6&#10;Z7LZdLrMesDKIUjlPb3eDka+Sfh1rWR4qGuvAjMlp9pCujHd+3hnm7UoGhSu1XIsQ/xDFZ3QlpKe&#10;oW5FEOyA+i+oTksED3WYSOgyqGstVeqBusmnf3Tz1AqnUi9Ejndnmvz/g5X3x0dkuqLZrTizoqMZ&#10;PRyFYbN55KZ3viCXJ/eIsTvv7kB+98zCthW2UTeI0LdKVFRRHv2zVwFR8RTK9v0XqAhZHAIkmk41&#10;dhGQCGCnNI3n8zTUKTBJj8t5/n5BM5NkylfLK5JjBlG8BDv04ZOCjkWh5MoY7XzkSxTieOfD4P3i&#10;FZ8t7LQx9C4KY1lf8tVitkgBHoyuojHaPDb7rUFGPJR8t5vSGVO/ckM42CqBRQo+jnIQ2gwylWrs&#10;yEmkYaBzD9UzUYIw7CL9HRJawJ+c9bSHJfc/DgIVZ+azJVpX+XweFzcp88WHGSl4adlfWoSVBFXy&#10;wNkgbsOw7AeHumkpU57atXBDo6h14iiOaahqLJZ2LRE9/ou4zJd68vr9eze/AAAA//8DAFBLAwQU&#10;AAYACAAAACEAuyJMM9wAAAAJAQAADwAAAGRycy9kb3ducmV2LnhtbExPy07DMBC8I/EP1iJxQdSm&#10;iNCGOBVCFCEkJPq6u/GSWPEjst02/D3bE9x2HpqdqRajs+yIMZngJdxNBDD0TdDGtxK2m+XtDFjK&#10;ymtlg0cJP5hgUV9eVKrU4eRXeFznllGIT6WS0OU8lJynpkOn0iQM6En7DtGpTDC2XEd1onBn+VSI&#10;gjtlPH3o1IAvHTb9+uAk3Ow+v177tHwXpn+MFldvH2Y3lfL6anx+ApZxzH9mONen6lBTp304eJ2Y&#10;lfBwT0aiixlNOuuiIGZPx3wugNcV/7+g/gUAAP//AwBQSwECLQAUAAYACAAAACEAtoM4kv4AAADh&#10;AQAAEwAAAAAAAAAAAAAAAAAAAAAAW0NvbnRlbnRfVHlwZXNdLnhtbFBLAQItABQABgAIAAAAIQA4&#10;/SH/1gAAAJQBAAALAAAAAAAAAAAAAAAAAC8BAABfcmVscy8ucmVsc1BLAQItABQABgAIAAAAIQBu&#10;/MvZFQIAAAUEAAAOAAAAAAAAAAAAAAAAAC4CAABkcnMvZTJvRG9jLnhtbFBLAQItABQABgAIAAAA&#10;IQC7Ikwz3AAAAAkBAAAPAAAAAAAAAAAAAAAAAG8EAABkcnMvZG93bnJldi54bWxQSwUGAAAAAAQA&#10;BADzAAAAeAUAAAAA&#10;" filled="f" strokecolor="red"/>
            </w:pict>
          </mc:Fallback>
        </mc:AlternateContent>
      </w:r>
      <w:r w:rsidRPr="00A56FED">
        <w:rPr>
          <w:noProof/>
        </w:rPr>
        <w:drawing>
          <wp:inline distT="0" distB="0" distL="0" distR="0" wp14:anchorId="05479B17" wp14:editId="067CE9E1">
            <wp:extent cx="5273675" cy="25781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0F27" w14:textId="77777777" w:rsidR="003D506E" w:rsidRPr="003D506E" w:rsidRDefault="003D506E" w:rsidP="001275FF">
      <w:pPr>
        <w:pStyle w:val="af1"/>
        <w:numPr>
          <w:ilvl w:val="0"/>
          <w:numId w:val="6"/>
        </w:numPr>
        <w:tabs>
          <w:tab w:val="clear" w:pos="593"/>
          <w:tab w:val="num" w:pos="720"/>
        </w:tabs>
        <w:ind w:left="720" w:firstLineChars="0" w:hanging="360"/>
      </w:pPr>
      <w:r w:rsidRPr="003D506E">
        <w:rPr>
          <w:rFonts w:hint="eastAsia"/>
        </w:rPr>
        <w:t>选择“高级”</w:t>
      </w:r>
      <w:r w:rsidRPr="003D506E">
        <w:rPr>
          <w:rFonts w:hint="eastAsia"/>
        </w:rPr>
        <w:t>Tab</w:t>
      </w:r>
      <w:r w:rsidRPr="003D506E">
        <w:rPr>
          <w:rFonts w:hint="eastAsia"/>
        </w:rPr>
        <w:t>页，点击“环境变量”按钮，在“环境变量”窗口中“新建”一个用户变量：</w:t>
      </w:r>
      <w:r w:rsidRPr="003D506E">
        <w:rPr>
          <w:rFonts w:hint="eastAsia"/>
        </w:rPr>
        <w:t>JAVA_HOME</w:t>
      </w:r>
      <w:r w:rsidRPr="003D506E">
        <w:rPr>
          <w:rFonts w:hint="eastAsia"/>
        </w:rPr>
        <w:t>，其值设置为</w:t>
      </w:r>
      <w:r w:rsidRPr="003D506E">
        <w:rPr>
          <w:rFonts w:hint="eastAsia"/>
        </w:rPr>
        <w:t>JDK</w:t>
      </w:r>
      <w:r w:rsidRPr="003D506E">
        <w:rPr>
          <w:rFonts w:hint="eastAsia"/>
        </w:rPr>
        <w:t>的安装目录。</w:t>
      </w:r>
    </w:p>
    <w:p w14:paraId="55A716FF" w14:textId="77777777" w:rsidR="003D506E" w:rsidRDefault="003D506E" w:rsidP="003D506E">
      <w:pPr>
        <w:pStyle w:val="af1"/>
        <w:ind w:firstLineChars="0" w:firstLine="0"/>
        <w:jc w:val="center"/>
      </w:pPr>
    </w:p>
    <w:p w14:paraId="062A0796" w14:textId="466E4FEC" w:rsidR="006E4F0C" w:rsidRPr="006E4F0C" w:rsidRDefault="00361F6C" w:rsidP="006E4F0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F9F703A" wp14:editId="45CF8D58">
                <wp:simplePos x="0" y="0"/>
                <wp:positionH relativeFrom="column">
                  <wp:posOffset>2802255</wp:posOffset>
                </wp:positionH>
                <wp:positionV relativeFrom="paragraph">
                  <wp:posOffset>932180</wp:posOffset>
                </wp:positionV>
                <wp:extent cx="2130425" cy="111125"/>
                <wp:effectExtent l="9525" t="8255" r="12700" b="13970"/>
                <wp:wrapNone/>
                <wp:docPr id="18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0425" cy="1111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CCE7BB" id="Rectangle 27" o:spid="_x0000_s1026" style="position:absolute;left:0;text-align:left;margin-left:220.65pt;margin-top:73.4pt;width:167.75pt;height:8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6hKHAIAABUEAAAOAAAAZHJzL2Uyb0RvYy54bWysU9uO0zAQfUfiHyy/01xo2d2o6WrVpQhp&#10;gRULH+A6TmPheMzYbVq+nrGTLQXeEH6wPJ7xmZkzx8vbY2/YQaHXYGtezHLOlJXQaLur+dcvm1fX&#10;nPkgbCMMWFXzk/L8dvXyxXJwlSqhA9MoZARifTW4mnchuCrLvOxUL/wMnLLkbAF7EcjEXdagGAi9&#10;N1mZ52+yAbBxCFJ5T7f3o5OvEn7bKhk+ta1XgZmaU20h7Zj2bdyz1VJUOxSu03IqQ/xDFb3QlpKe&#10;oe5FEGyP+i+oXksED22YSegzaFstVeqBuinyP7p56oRTqRcix7szTf7/wcqPh0dkuqHZ0aSs6GlG&#10;n4k1YXdGsfIqEjQ4X1Hck3vE2KJ3DyC/eWZh3VGYukOEoVOiobKKGJ/99iAanp6y7fABGoIX+wCJ&#10;q2OLfQQkFtgxjeR0Hok6Bibpsixe5/NywZkkX0GLzjGFqJ5fO/ThnYKexUPNkYpP6OLw4MMY+hwS&#10;k1nYaGPoXlTGsqHmNwuCTH2B0U10JgN327VBdhAknM0mpzXl9ZdhvQ4kX6P7ml/HmElQkY23tklZ&#10;gtBmPFPRxk70REZGZrfQnIgdhFGb9Jfo0AH+4GwgXdbcf98LVJyZ95YYvinm8yjkZMwXVyUZeOnZ&#10;XnqElQRV88DZeFyHUfx7h3rXUaYi9W7hjqbS6kRYnNhY1VQsaS9RPv2TKO5LO0X9+s2rnwAAAP//&#10;AwBQSwMEFAAGAAgAAAAhAEV2LJzhAAAACwEAAA8AAABkcnMvZG93bnJldi54bWxMj0FPwzAMhe9I&#10;/IfISFwQS8eqDpWmE0KCCe2AtnHgmDZeU9E4VZO15d/jneBm+z09f6/YzK4TIw6h9aRguUhAINXe&#10;tNQo+Dy+3j+CCFGT0Z0nVPCDATbl9VWhc+Mn2uN4iI3gEAq5VmBj7HMpQ23R6bDwPRJrJz84HXkd&#10;GmkGPXG46+RDkmTS6Zb4g9U9vlisvw9npyB8vH3tjvv3sWm3u8luWzz11Z1Stzfz8xOIiHP8M8MF&#10;n9GhZKbKn8kE0SlI0+WKrSykGXdgx3p9GSq+ZOkKZFnI/x3KXwAAAP//AwBQSwECLQAUAAYACAAA&#10;ACEAtoM4kv4AAADhAQAAEwAAAAAAAAAAAAAAAAAAAAAAW0NvbnRlbnRfVHlwZXNdLnhtbFBLAQIt&#10;ABQABgAIAAAAIQA4/SH/1gAAAJQBAAALAAAAAAAAAAAAAAAAAC8BAABfcmVscy8ucmVsc1BLAQIt&#10;ABQABgAIAAAAIQDeM6hKHAIAABUEAAAOAAAAAAAAAAAAAAAAAC4CAABkcnMvZTJvRG9jLnhtbFBL&#10;AQItABQABgAIAAAAIQBFdiyc4QAAAAsBAAAPAAAAAAAAAAAAAAAAAHYEAABkcnMvZG93bnJldi54&#10;bWxQSwUGAAAAAAQABADzAAAAhAUAAAAA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2A15882" wp14:editId="1401B878">
                <wp:simplePos x="0" y="0"/>
                <wp:positionH relativeFrom="column">
                  <wp:posOffset>3421380</wp:posOffset>
                </wp:positionH>
                <wp:positionV relativeFrom="paragraph">
                  <wp:posOffset>1071880</wp:posOffset>
                </wp:positionV>
                <wp:extent cx="527050" cy="215900"/>
                <wp:effectExtent l="9525" t="5080" r="6350" b="7620"/>
                <wp:wrapNone/>
                <wp:docPr id="17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2159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279901" id="Oval 26" o:spid="_x0000_s1026" style="position:absolute;left:0;text-align:left;margin-left:269.4pt;margin-top:84.4pt;width:41.5pt;height:1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3AUFwIAAAUEAAAOAAAAZHJzL2Uyb0RvYy54bWysU9tuEzEQfUfiHyy/k70oacgqm6pKCUIq&#10;tFLhAxyvN2vh9Zixk034esbeNA3whvCDNeMZH8+cM17eHnvDDgq9BlvzYpJzpqyERttdzb993bx7&#10;z5kPwjbCgFU1PynPb1dv3ywHV6kSOjCNQkYg1leDq3kXgquyzMtO9cJPwClLwRawF4Fc3GUNioHQ&#10;e5OVeX6TDYCNQ5DKezq9H4N8lfDbVsnw2LZeBWZqTrWFtGPat3HPVktR7VC4TstzGeIfquiFtvTo&#10;BepeBMH2qP+C6rVE8NCGiYQ+g7bVUqUeqJsi/6Ob5044lXohcry70OT/H6z8cnhCphvSbs6ZFT1p&#10;9HgQhpU3kZvB+YpSnt0Txu68ewD53TML607YnbpDhKFToqGKipif/XYhOp6usu3wGRpCFvsAiaZj&#10;i30EJALYMalxuqihjoFJOpyV83xGmkkKlcVskSe1MlG9XHbow0cFPYtGzZUx2vnIl6jE4cGHWI+o&#10;XrLisYWNNiZpbiwbar6YlbN0wYPRTQymNnG3XRtkxEPNN5ucVmqOCLhOQ9jbJoFFCj6c7SC0GW16&#10;3NgzJ5GGkc4tNCeiBGGcRfo7ZHSAPzkbaA5r7n/sBSrOzCdLtC6K6TQObnKms3lJDl5HttcRYSVB&#10;1TxwNprrMA773qHedfRSkdq1cEdStDpxFGUaqzoXS7OWqDv/izjM137Kev29q18AAAD//wMAUEsD&#10;BBQABgAIAAAAIQBlJ/+73wAAAAsBAAAPAAAAZHJzL2Rvd25yZXYueG1sTI9fS8MwFMXfBb9DuIIv&#10;4tJFrKU2HSJORBi4f+9Zc21Dm6Qk2Va/vXdP+nYu53Du71SLyQ7shCEa7yTMZxkwdI3XxrUSdtvl&#10;fQEsJuW0GrxDCT8YYVFfX1Wq1P7s1njapJZRiYulktClNJacx6ZDq+LMj+jI+/bBqkRnaLkO6kzl&#10;duAiy3JulXH0oVMjvnbY9JujlXC3X3299XH5kZn+KQy4fv80eyHl7c308gws4ZT+wnDBJ3Soieng&#10;j05HNkh4fCgIPZGRXwQlcjEncZAgMlEAryv+f0P9CwAA//8DAFBLAQItABQABgAIAAAAIQC2gziS&#10;/gAAAOEBAAATAAAAAAAAAAAAAAAAAAAAAABbQ29udGVudF9UeXBlc10ueG1sUEsBAi0AFAAGAAgA&#10;AAAhADj9If/WAAAAlAEAAAsAAAAAAAAAAAAAAAAALwEAAF9yZWxzLy5yZWxzUEsBAi0AFAAGAAgA&#10;AAAhAD5zcBQXAgAABQQAAA4AAAAAAAAAAAAAAAAALgIAAGRycy9lMm9Eb2MueG1sUEsBAi0AFAAG&#10;AAgAAAAhAGUn/7vfAAAACwEAAA8AAAAAAAAAAAAAAAAAcQQAAGRycy9kb3ducmV2LnhtbFBLBQYA&#10;AAAABAAEAPMAAAB9BQAAAAA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2CD3B62" wp14:editId="151AFAA2">
                <wp:simplePos x="0" y="0"/>
                <wp:positionH relativeFrom="column">
                  <wp:posOffset>1617980</wp:posOffset>
                </wp:positionH>
                <wp:positionV relativeFrom="paragraph">
                  <wp:posOffset>2167255</wp:posOffset>
                </wp:positionV>
                <wp:extent cx="933450" cy="215900"/>
                <wp:effectExtent l="6350" t="5080" r="12700" b="7620"/>
                <wp:wrapNone/>
                <wp:docPr id="16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0" cy="2159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D2B2CE" id="Oval 25" o:spid="_x0000_s1026" style="position:absolute;left:0;text-align:left;margin-left:127.4pt;margin-top:170.65pt;width:73.5pt;height:1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c8OFQIAAAUEAAAOAAAAZHJzL2Uyb0RvYy54bWysU1FvEzEMfkfiP0R5p9d27aCnXqepowhp&#10;sEmDH+Dmcr2IXByctNfx63FyXSnwhshDZMfOF/v7nOXNsbPioCkYdJWcjMZSaKewNm5Xya9fNm/e&#10;SREiuBosOl3JZx3kzer1q2XvSz3FFm2tSTCIC2XvK9nG6MuiCKrVHYQReu042CB1ENmlXVET9Ize&#10;2WI6Hl8XPVLtCZUOgU/vhqBcZfym0So+NE3QUdhKcm0x75T3bdqL1RLKHYFvjTqVAf9QRQfG8aNn&#10;qDuIIPZk/oLqjCIM2MSRwq7ApjFK5x64m8n4j26eWvA698LkBH+mKfw/WPX58EjC1KzdtRQOOtbo&#10;4QBWTOeJm96HklOe/COl7oK/R/UtCIfrFtxO3xJh32qouaJJyi9+u5CcwFfFtv+ENSPDPmKm6dhQ&#10;lwCZAHHMajyf1dDHKBQfLq6uZnPWTHFoOpkvxlmtAsqXy55C/KCxE8mopLbW+JD4ghIO9yGmeqB8&#10;yUrHDjfG2qy5daLnN+bcZ+4MralTMDu0264tCeahkpvNmFdujgm4TCPcuzqDJQren+wIxg42P27d&#10;iZNEw0DnFutnpoRwmEX+O2y0SD+k6HkOKxm+74G0FPajY1oXk9ksDW52ZvO3U3boMrK9jIBTDFXJ&#10;KMVgruMw7HtPZtfyS5PcrsNblqIxmaMk01DVqVietUzd6V+kYb70c9av37v6CQAA//8DAFBLAwQU&#10;AAYACAAAACEAS5g4W+AAAAALAQAADwAAAGRycy9kb3ducmV2LnhtbEyP20rDQBCG7wXfYRnBG2l3&#10;c6iVmE0RsSIFwbb2fpuMyZI9hOy2jW/veKWX/4F/vilXkzXsjGPQ3klI5gIYuto32rUSPvfr2QOw&#10;EJVrlPEOJXxjgFV1fVWqovEXt8XzLraMRlwolIQuxqHgPNQdWhXmfkBH2ZcfrYokx5Y3o7rQuDU8&#10;FeKeW6UdXejUgM8d1v3uZCXcHd4/XvqwfhO6X44Gt68bfUilvL2Znh6BRZziXxl+8QkdKmI6+pNr&#10;AjMS0kVO6FFClicZMGrkIiHnSM5ykQGvSv7/h+oHAAD//wMAUEsBAi0AFAAGAAgAAAAhALaDOJL+&#10;AAAA4QEAABMAAAAAAAAAAAAAAAAAAAAAAFtDb250ZW50X1R5cGVzXS54bWxQSwECLQAUAAYACAAA&#10;ACEAOP0h/9YAAACUAQAACwAAAAAAAAAAAAAAAAAvAQAAX3JlbHMvLnJlbHNQSwECLQAUAAYACAAA&#10;ACEASq3PDhUCAAAFBAAADgAAAAAAAAAAAAAAAAAuAgAAZHJzL2Uyb0RvYy54bWxQSwECLQAUAAYA&#10;CAAAACEAS5g4W+AAAAALAQAADwAAAAAAAAAAAAAAAABvBAAAZHJzL2Rvd25yZXYueG1sUEsFBgAA&#10;AAAEAAQA8wAAAHwFAAAAAA==&#10;" filled="f" strokecolor="red"/>
            </w:pict>
          </mc:Fallback>
        </mc:AlternateContent>
      </w:r>
      <w:r w:rsidRPr="00A56FED">
        <w:rPr>
          <w:noProof/>
        </w:rPr>
        <w:drawing>
          <wp:inline distT="0" distB="0" distL="0" distR="0" wp14:anchorId="27156373" wp14:editId="246D84EC">
            <wp:extent cx="5280025" cy="275272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BBE5" w14:textId="77777777" w:rsidR="006E4F0C" w:rsidRPr="006E4F0C" w:rsidRDefault="006E4F0C" w:rsidP="006E4F0C"/>
    <w:p w14:paraId="4741EEB9" w14:textId="77777777" w:rsidR="003D506E" w:rsidRDefault="003D506E" w:rsidP="003D506E">
      <w:pPr>
        <w:pStyle w:val="3"/>
      </w:pPr>
      <w:r>
        <w:rPr>
          <w:rFonts w:hint="eastAsia"/>
        </w:rPr>
        <w:t>安装</w:t>
      </w:r>
      <w:r w:rsidR="00DB5096">
        <w:t>Tomcat 8</w:t>
      </w:r>
      <w:r>
        <w:rPr>
          <w:rFonts w:hint="eastAsia"/>
        </w:rPr>
        <w:t>应用服务器和</w:t>
      </w:r>
      <w:r>
        <w:rPr>
          <w:rFonts w:hint="eastAsia"/>
        </w:rPr>
        <w:t>eclipse</w:t>
      </w:r>
      <w:r>
        <w:rPr>
          <w:rFonts w:hint="eastAsia"/>
        </w:rPr>
        <w:t>开发环境</w:t>
      </w:r>
    </w:p>
    <w:p w14:paraId="47700154" w14:textId="77777777" w:rsidR="003D506E" w:rsidRPr="003D506E" w:rsidRDefault="003D506E" w:rsidP="00DB5096">
      <w:pPr>
        <w:numPr>
          <w:ilvl w:val="0"/>
          <w:numId w:val="7"/>
        </w:numPr>
        <w:tabs>
          <w:tab w:val="clear" w:pos="593"/>
          <w:tab w:val="num" w:pos="720"/>
        </w:tabs>
        <w:spacing w:line="460" w:lineRule="exact"/>
        <w:ind w:left="720"/>
        <w:jc w:val="both"/>
        <w:rPr>
          <w:sz w:val="24"/>
          <w:szCs w:val="24"/>
        </w:rPr>
      </w:pPr>
      <w:r w:rsidRPr="003D506E">
        <w:rPr>
          <w:rFonts w:hint="eastAsia"/>
          <w:sz w:val="24"/>
          <w:szCs w:val="24"/>
        </w:rPr>
        <w:t>在</w:t>
      </w:r>
      <w:r w:rsidRPr="003D506E">
        <w:rPr>
          <w:rFonts w:hint="eastAsia"/>
          <w:sz w:val="24"/>
          <w:szCs w:val="24"/>
        </w:rPr>
        <w:t>FTP</w:t>
      </w:r>
      <w:r w:rsidRPr="003D506E">
        <w:rPr>
          <w:rFonts w:hint="eastAsia"/>
          <w:sz w:val="24"/>
          <w:szCs w:val="24"/>
        </w:rPr>
        <w:t>中找到</w:t>
      </w:r>
      <w:r w:rsidR="00DB5096" w:rsidRPr="00DB5096">
        <w:rPr>
          <w:sz w:val="24"/>
          <w:szCs w:val="24"/>
        </w:rPr>
        <w:t>apache-tomcat-8.0.46-windows-x64.zip</w:t>
      </w:r>
      <w:r w:rsidRPr="003D506E">
        <w:rPr>
          <w:rFonts w:hint="eastAsia"/>
          <w:sz w:val="24"/>
          <w:szCs w:val="24"/>
        </w:rPr>
        <w:t>，解压缩该文件到硬盘，假设解压目录为</w:t>
      </w:r>
      <w:r w:rsidR="00DB5096">
        <w:rPr>
          <w:sz w:val="24"/>
          <w:szCs w:val="24"/>
        </w:rPr>
        <w:t>TOMCAT</w:t>
      </w:r>
      <w:r w:rsidRPr="003D506E">
        <w:rPr>
          <w:rFonts w:hint="eastAsia"/>
          <w:sz w:val="24"/>
          <w:szCs w:val="24"/>
        </w:rPr>
        <w:t>_HOME</w:t>
      </w:r>
      <w:r w:rsidR="00DB5096">
        <w:rPr>
          <w:rFonts w:hint="eastAsia"/>
          <w:sz w:val="24"/>
          <w:szCs w:val="24"/>
        </w:rPr>
        <w:t>，</w:t>
      </w:r>
      <w:r w:rsidR="00DB5096">
        <w:rPr>
          <w:sz w:val="24"/>
          <w:szCs w:val="24"/>
        </w:rPr>
        <w:t>解压目录中不要含有中文和空格</w:t>
      </w:r>
      <w:r w:rsidRPr="003D506E">
        <w:rPr>
          <w:rFonts w:hint="eastAsia"/>
          <w:sz w:val="24"/>
          <w:szCs w:val="24"/>
        </w:rPr>
        <w:t>；</w:t>
      </w:r>
    </w:p>
    <w:p w14:paraId="2EEFD05A" w14:textId="77777777" w:rsidR="003D506E" w:rsidRPr="003D506E" w:rsidRDefault="003D506E" w:rsidP="00DB5096">
      <w:pPr>
        <w:numPr>
          <w:ilvl w:val="0"/>
          <w:numId w:val="7"/>
        </w:numPr>
        <w:tabs>
          <w:tab w:val="clear" w:pos="593"/>
          <w:tab w:val="num" w:pos="720"/>
        </w:tabs>
        <w:spacing w:line="460" w:lineRule="exact"/>
        <w:ind w:left="720"/>
        <w:jc w:val="both"/>
        <w:rPr>
          <w:sz w:val="24"/>
          <w:szCs w:val="24"/>
        </w:rPr>
      </w:pPr>
      <w:r w:rsidRPr="003D506E">
        <w:rPr>
          <w:rFonts w:hint="eastAsia"/>
          <w:sz w:val="24"/>
          <w:szCs w:val="24"/>
        </w:rPr>
        <w:t>在</w:t>
      </w:r>
      <w:r w:rsidRPr="003D506E">
        <w:rPr>
          <w:rFonts w:hint="eastAsia"/>
          <w:sz w:val="24"/>
          <w:szCs w:val="24"/>
        </w:rPr>
        <w:t>FTP</w:t>
      </w:r>
      <w:r w:rsidRPr="003D506E">
        <w:rPr>
          <w:rFonts w:hint="eastAsia"/>
          <w:sz w:val="24"/>
          <w:szCs w:val="24"/>
        </w:rPr>
        <w:t>中找到</w:t>
      </w:r>
      <w:r w:rsidR="00DB5096" w:rsidRPr="00DB5096">
        <w:rPr>
          <w:sz w:val="24"/>
          <w:szCs w:val="24"/>
        </w:rPr>
        <w:t>eclipse-jee-mars-R-win32-x86_64.zip</w:t>
      </w:r>
      <w:r w:rsidRPr="003D506E">
        <w:rPr>
          <w:rFonts w:hint="eastAsia"/>
          <w:sz w:val="24"/>
          <w:szCs w:val="24"/>
        </w:rPr>
        <w:t>，解压缩该文件到硬盘，假设解压目录为</w:t>
      </w:r>
      <w:r w:rsidRPr="003D506E">
        <w:rPr>
          <w:rFonts w:hint="eastAsia"/>
          <w:sz w:val="24"/>
          <w:szCs w:val="24"/>
        </w:rPr>
        <w:t>ECLIPSE_HOME</w:t>
      </w:r>
      <w:r w:rsidR="00576A2D">
        <w:rPr>
          <w:rFonts w:hint="eastAsia"/>
          <w:sz w:val="24"/>
          <w:szCs w:val="24"/>
        </w:rPr>
        <w:t>，</w:t>
      </w:r>
      <w:r w:rsidR="00576A2D">
        <w:rPr>
          <w:sz w:val="24"/>
          <w:szCs w:val="24"/>
        </w:rPr>
        <w:t>解压目录中不要含有中文和空格</w:t>
      </w:r>
      <w:r w:rsidRPr="003D506E">
        <w:rPr>
          <w:rFonts w:hint="eastAsia"/>
          <w:sz w:val="24"/>
          <w:szCs w:val="24"/>
        </w:rPr>
        <w:t>。</w:t>
      </w:r>
    </w:p>
    <w:p w14:paraId="4118E88F" w14:textId="77777777" w:rsidR="003D506E" w:rsidRDefault="003D506E" w:rsidP="006E4F0C">
      <w:pPr>
        <w:pStyle w:val="3"/>
      </w:pPr>
      <w:r>
        <w:rPr>
          <w:rFonts w:hint="eastAsia"/>
        </w:rPr>
        <w:t>设置开发环境</w:t>
      </w:r>
    </w:p>
    <w:p w14:paraId="739E83F2" w14:textId="77777777" w:rsidR="003D506E" w:rsidRPr="006E4F0C" w:rsidRDefault="003D506E" w:rsidP="001275FF">
      <w:pPr>
        <w:pStyle w:val="af1"/>
        <w:numPr>
          <w:ilvl w:val="0"/>
          <w:numId w:val="8"/>
        </w:numPr>
        <w:tabs>
          <w:tab w:val="clear" w:pos="593"/>
          <w:tab w:val="num" w:pos="900"/>
        </w:tabs>
        <w:ind w:left="900" w:firstLineChars="0"/>
      </w:pPr>
      <w:r w:rsidRPr="006E4F0C">
        <w:rPr>
          <w:rFonts w:hint="eastAsia"/>
        </w:rPr>
        <w:t>双击</w:t>
      </w:r>
      <w:r w:rsidRPr="006E4F0C">
        <w:rPr>
          <w:rFonts w:hint="eastAsia"/>
        </w:rPr>
        <w:t>ECLIPSE_HOME\eclipse.exe</w:t>
      </w:r>
      <w:r w:rsidRPr="006E4F0C">
        <w:rPr>
          <w:rFonts w:hint="eastAsia"/>
        </w:rPr>
        <w:t>，运行</w:t>
      </w:r>
      <w:r w:rsidRPr="006E4F0C">
        <w:rPr>
          <w:rFonts w:hint="eastAsia"/>
        </w:rPr>
        <w:t>eclipse</w:t>
      </w:r>
      <w:r w:rsidRPr="006E4F0C">
        <w:rPr>
          <w:rFonts w:hint="eastAsia"/>
        </w:rPr>
        <w:t>集成开发环境。注意设定你自己的</w:t>
      </w:r>
      <w:r w:rsidRPr="006E4F0C">
        <w:rPr>
          <w:rFonts w:hint="eastAsia"/>
        </w:rPr>
        <w:t>work</w:t>
      </w:r>
      <w:r w:rsidR="00576A2D">
        <w:t>s</w:t>
      </w:r>
      <w:r w:rsidRPr="006E4F0C">
        <w:rPr>
          <w:rFonts w:hint="eastAsia"/>
        </w:rPr>
        <w:t>pace</w:t>
      </w:r>
      <w:r w:rsidRPr="006E4F0C">
        <w:rPr>
          <w:rFonts w:hint="eastAsia"/>
        </w:rPr>
        <w:t>目录</w:t>
      </w:r>
      <w:r w:rsidR="00576A2D">
        <w:rPr>
          <w:rFonts w:hint="eastAsia"/>
        </w:rPr>
        <w:t>，</w:t>
      </w:r>
      <w:r w:rsidR="00576A2D">
        <w:rPr>
          <w:szCs w:val="24"/>
        </w:rPr>
        <w:t>目录中不要含有中文和空格</w:t>
      </w:r>
      <w:r w:rsidR="00576A2D" w:rsidRPr="003D506E">
        <w:rPr>
          <w:rFonts w:hint="eastAsia"/>
          <w:szCs w:val="24"/>
        </w:rPr>
        <w:t>。</w:t>
      </w:r>
    </w:p>
    <w:p w14:paraId="2338DE7D" w14:textId="749DE670" w:rsidR="006E4F0C" w:rsidRPr="006E4F0C" w:rsidRDefault="00361F6C" w:rsidP="00576A2D">
      <w:pPr>
        <w:jc w:val="center"/>
      </w:pPr>
      <w:r w:rsidRPr="00A56FED">
        <w:rPr>
          <w:noProof/>
        </w:rPr>
        <w:drawing>
          <wp:inline distT="0" distB="0" distL="0" distR="0" wp14:anchorId="7A94FF0D" wp14:editId="6E0FF103">
            <wp:extent cx="2889250" cy="165100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39C0" w14:textId="77777777" w:rsidR="00576A2D" w:rsidRDefault="00576A2D" w:rsidP="001275FF">
      <w:pPr>
        <w:pStyle w:val="af1"/>
        <w:numPr>
          <w:ilvl w:val="0"/>
          <w:numId w:val="8"/>
        </w:numPr>
        <w:tabs>
          <w:tab w:val="clear" w:pos="593"/>
          <w:tab w:val="num" w:pos="900"/>
        </w:tabs>
        <w:ind w:left="900" w:firstLineChars="0"/>
      </w:pPr>
      <w:r w:rsidRPr="006E4F0C">
        <w:rPr>
          <w:rFonts w:hint="eastAsia"/>
        </w:rPr>
        <w:t>选取</w:t>
      </w:r>
      <w:r w:rsidRPr="006E4F0C">
        <w:rPr>
          <w:rFonts w:hint="eastAsia"/>
        </w:rPr>
        <w:t>Window</w:t>
      </w:r>
      <w:r w:rsidRPr="006E4F0C">
        <w:sym w:font="Wingdings" w:char="F0E0"/>
      </w:r>
      <w:r w:rsidRPr="006E4F0C">
        <w:rPr>
          <w:rFonts w:hint="eastAsia"/>
        </w:rPr>
        <w:t>Preferences</w:t>
      </w:r>
      <w:r w:rsidRPr="006E4F0C">
        <w:t>…</w:t>
      </w:r>
      <w:r w:rsidRPr="006E4F0C">
        <w:rPr>
          <w:rFonts w:hint="eastAsia"/>
        </w:rPr>
        <w:t>弹出</w:t>
      </w:r>
      <w:r w:rsidRPr="006E4F0C">
        <w:rPr>
          <w:rFonts w:hint="eastAsia"/>
        </w:rPr>
        <w:t>Preferences</w:t>
      </w:r>
      <w:r w:rsidRPr="006E4F0C">
        <w:rPr>
          <w:rFonts w:hint="eastAsia"/>
        </w:rPr>
        <w:t>设置窗口，在其中的左栏树上选取</w:t>
      </w:r>
      <w:r>
        <w:t>General</w:t>
      </w:r>
      <w:r w:rsidRPr="006E4F0C">
        <w:rPr>
          <w:rFonts w:hint="eastAsia"/>
        </w:rPr>
        <w:t>/</w:t>
      </w:r>
      <w:r>
        <w:t>Workspace</w:t>
      </w:r>
      <w:r w:rsidRPr="006E4F0C">
        <w:rPr>
          <w:rFonts w:hint="eastAsia"/>
        </w:rPr>
        <w:t>，</w:t>
      </w:r>
      <w:r>
        <w:rPr>
          <w:rFonts w:hint="eastAsia"/>
        </w:rPr>
        <w:t>设置字符集</w:t>
      </w:r>
      <w:r>
        <w:t>为</w:t>
      </w:r>
      <w:r>
        <w:t>UTF-8</w:t>
      </w:r>
      <w:r>
        <w:t>。</w:t>
      </w:r>
    </w:p>
    <w:p w14:paraId="6B005A82" w14:textId="7B0D8CDB" w:rsidR="00576A2D" w:rsidRDefault="00361F6C" w:rsidP="00576A2D">
      <w:pPr>
        <w:pStyle w:val="af1"/>
        <w:ind w:firstLineChars="0"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66BF55F" wp14:editId="66202A8F">
                <wp:simplePos x="0" y="0"/>
                <wp:positionH relativeFrom="column">
                  <wp:posOffset>1941830</wp:posOffset>
                </wp:positionH>
                <wp:positionV relativeFrom="paragraph">
                  <wp:posOffset>2470785</wp:posOffset>
                </wp:positionV>
                <wp:extent cx="923925" cy="219075"/>
                <wp:effectExtent l="6350" t="13335" r="12700" b="5715"/>
                <wp:wrapNone/>
                <wp:docPr id="15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3925" cy="2190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61B22A" id="Oval 30" o:spid="_x0000_s1026" style="position:absolute;left:0;text-align:left;margin-left:152.9pt;margin-top:194.55pt;width:72.75pt;height:17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3wjFAIAAAUEAAAOAAAAZHJzL2Uyb0RvYy54bWysU9tuEzEQfUfiHyy/k700oWSVTVWlBCGV&#10;tlLhAxyvN2vh9Zixk034esbONg3whvCDNeOxz5w5M17cHHrD9gq9BlvzYpJzpqyERtttzb99Xb/7&#10;wJkPwjbCgFU1PyrPb5Zv3ywGV6kSOjCNQkYg1leDq3kXgquyzMtO9cJPwClLwRawF4Fc3GYNioHQ&#10;e5OVef4+GwAbhyCV93R6dwryZcJvWyXDY9t6FZipOXELace0b+KeLRei2qJwnZYjDfEPLHqhLSU9&#10;Q92JINgO9V9QvZYIHtowkdBn0LZaqlQDVVPkf1Tz3AmnUi0kjndnmfz/g5UP+ydkuqHezTizoqce&#10;Pe6FYVdJm8H5iq48uyeM1Xl3D/K7ZxZWnbBbdYsIQ6dEQ4yKqGX224PoeHrKNsMXaAhZ7AIkmQ4t&#10;9hGQBGCH1I3juRvqEJikw3l5NS+JlKRQWczz61nKIKqXxw59+KSgZ9GouTJGOx/1EpXY3/sQ+Yjq&#10;5VY8trDWxqSeG8sGyjGjDKkyMLqJweTgdrMyyEiHmq/XOa0xtb+8hrCzTQKLEnwc7SC0OdmU3NhR&#10;kyhDHEpfbaA5kiQIp1mkv0NGB/iTs4HmsOb+x06g4sx8tiTrvJhO4+AmZzq7LsnBy8jmMiKsJKia&#10;B85O5iqchn3nUG87ylSkci3cUitanTR6ZTWSpVlL0o3/Ig7zpZ9uvf7e5S8AAAD//wMAUEsDBBQA&#10;BgAIAAAAIQD7Z9Bz4QAAAAsBAAAPAAAAZHJzL2Rvd25yZXYueG1sTI/NTsMwEITvSLyDtUhcELWT&#10;0FJCnAohihASEi307sZLEsU/ke224e1ZTnCb1Yxmvq1WkzXsiCH23knIZgIYusbr3rUSPj/W10tg&#10;MSmnlfEOJXxjhFV9flapUvuT2+Bxm1pGJS6WSkKX0lhyHpsOrYozP6Ij78sHqxKdoeU6qBOVW8Nz&#10;IRbcqt7RQqdGfOywGbYHK+Fq9/b+NMT1i+iH22Bw8/za73IpLy+mh3tgCaf0F4ZffEKHmpj2/uB0&#10;ZEZCIeaEnkgs7zJglLiZZwWwPYm8WACvK/7/h/oHAAD//wMAUEsBAi0AFAAGAAgAAAAhALaDOJL+&#10;AAAA4QEAABMAAAAAAAAAAAAAAAAAAAAAAFtDb250ZW50X1R5cGVzXS54bWxQSwECLQAUAAYACAAA&#10;ACEAOP0h/9YAAACUAQAACwAAAAAAAAAAAAAAAAAvAQAAX3JlbHMvLnJlbHNQSwECLQAUAAYACAAA&#10;ACEAiRN8IxQCAAAFBAAADgAAAAAAAAAAAAAAAAAuAgAAZHJzL2Uyb0RvYy54bWxQSwECLQAUAAYA&#10;CAAAACEA+2fQc+EAAAALAQAADwAAAAAAAAAAAAAAAABuBAAAZHJzL2Rvd25yZXYueG1sUEsFBgAA&#10;AAAEAAQA8wAAAHwFAAAAAA=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6B0FE06" wp14:editId="368E99C6">
                <wp:simplePos x="0" y="0"/>
                <wp:positionH relativeFrom="column">
                  <wp:posOffset>605155</wp:posOffset>
                </wp:positionH>
                <wp:positionV relativeFrom="paragraph">
                  <wp:posOffset>2010410</wp:posOffset>
                </wp:positionV>
                <wp:extent cx="641350" cy="127000"/>
                <wp:effectExtent l="12700" t="10160" r="12700" b="5715"/>
                <wp:wrapNone/>
                <wp:docPr id="14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0" cy="1270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2698C1" id="Oval 28" o:spid="_x0000_s1026" style="position:absolute;left:0;text-align:left;margin-left:47.65pt;margin-top:158.3pt;width:50.5pt;height:10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qLWFAIAAAUEAAAOAAAAZHJzL2Uyb0RvYy54bWysU9uOEzEMfUfiH6K807nQ7mXU6WrVpQhp&#10;YVda+IA0k+lEZOLgpJ2Wr8fJtKULb4iXyI6dY/scZ3637w3bKfQabM2LSc6ZshIabTc1//Z19e6G&#10;Mx+EbYQBq2p+UJ7fLd6+mQ+uUiV0YBqFjECsrwZX8y4EV2WZl53qhZ+AU5aCLWAvArm4yRoUA6H3&#10;Jivz/CobABuHIJX3dPswBvki4betkuGpbb0KzNScegvpxHSu45kt5qLaoHCdlsc2xD900QttqegZ&#10;6kEEwbao/4LqtUTw0IaJhD6DttVSpRlomiL/Y5qXTjiVZiFyvDvT5P8frPyye0amG9JuypkVPWn0&#10;tBOGlTeRm8H5ilJe3DPG6bx7BPndMwvLTtiNukeEoVOioY6KmJ+9ehAdT0/ZevgMDSGLbYBE077F&#10;PgISAWyf1Dic1VD7wCRdXk2L9zPSTFKoKK/zPKmVier02KEPHxX0LBo1V8Zo5yNfohK7Rx9iP6I6&#10;ZcVrCyttTNLcWDbU/HZWztIDD0Y3MZjGxM16aZARDzVfrajyqfSrNIStbRJYpODD0Q5Cm9Gm4sYe&#10;OYk0jHSuoTkQJQjjLtLfIaMD/MnZQHtYc/9jK1BxZj5ZovW2mE7j4iZnOrsuycHLyPoyIqwkqJoH&#10;zkZzGcZl3zrUm44qFWlcC/ckRasTR1Gmsatjs7Rribrjv4jLfOmnrN+/d/ELAAD//wMAUEsDBBQA&#10;BgAIAAAAIQBOTRbA3wAAAAoBAAAPAAAAZHJzL2Rvd25yZXYueG1sTI9NS8NAEIbvgv9hGcGLtJs2&#10;GG3MpohYkYJgW3vfZsdkyX6E3W0b/73Tkx7nmZd3nqmWozXshCFq7wTMphkwdI1X2rUCvnarySOw&#10;mKRT0niHAn4wwrK+vqpkqfzZbfC0TS2jEhdLKaBLaSg5j02HVsapH9DR7tsHKxONoeUqyDOVW8Pn&#10;WVZwK7WjC50c8KXDpt8erYC7/cfnax9X75nuH4LBzdta7+dC3N6Mz0/AEo7pLwwXfVKHmpwO/uhU&#10;ZEbA4j6npIB8VhTALoFFQeRAJCfC64r/f6H+BQAA//8DAFBLAQItABQABgAIAAAAIQC2gziS/gAA&#10;AOEBAAATAAAAAAAAAAAAAAAAAAAAAABbQ29udGVudF9UeXBlc10ueG1sUEsBAi0AFAAGAAgAAAAh&#10;ADj9If/WAAAAlAEAAAsAAAAAAAAAAAAAAAAALwEAAF9yZWxzLy5yZWxzUEsBAi0AFAAGAAgAAAAh&#10;AOvWotYUAgAABQQAAA4AAAAAAAAAAAAAAAAALgIAAGRycy9lMm9Eb2MueG1sUEsBAi0AFAAGAAgA&#10;AAAhAE5NFsDfAAAACgEAAA8AAAAAAAAAAAAAAAAAbgQAAGRycy9kb3ducmV2LnhtbFBLBQYAAAAA&#10;BAAEAPMAAAB6BQAAAAA=&#10;" filled="f" strokecolor="red"/>
            </w:pict>
          </mc:Fallback>
        </mc:AlternateContent>
      </w:r>
      <w:r w:rsidRPr="00A56FED">
        <w:rPr>
          <w:noProof/>
        </w:rPr>
        <w:drawing>
          <wp:inline distT="0" distB="0" distL="0" distR="0" wp14:anchorId="4109927B" wp14:editId="45108C6A">
            <wp:extent cx="4330700" cy="3070225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0C50" w14:textId="77777777" w:rsidR="00576A2D" w:rsidRDefault="00576A2D" w:rsidP="00576A2D">
      <w:pPr>
        <w:pStyle w:val="af1"/>
        <w:ind w:firstLineChars="0"/>
      </w:pPr>
    </w:p>
    <w:p w14:paraId="2EEE1FDF" w14:textId="77777777" w:rsidR="0026659B" w:rsidRDefault="0026659B" w:rsidP="001275FF">
      <w:pPr>
        <w:pStyle w:val="af1"/>
        <w:numPr>
          <w:ilvl w:val="0"/>
          <w:numId w:val="8"/>
        </w:numPr>
        <w:tabs>
          <w:tab w:val="clear" w:pos="593"/>
          <w:tab w:val="num" w:pos="900"/>
        </w:tabs>
        <w:ind w:left="900" w:firstLineChars="0"/>
      </w:pPr>
      <w:r w:rsidRPr="006E4F0C">
        <w:rPr>
          <w:rFonts w:hint="eastAsia"/>
        </w:rPr>
        <w:t>选取</w:t>
      </w:r>
      <w:r w:rsidRPr="006E4F0C">
        <w:rPr>
          <w:rFonts w:hint="eastAsia"/>
        </w:rPr>
        <w:t>Window</w:t>
      </w:r>
      <w:r w:rsidRPr="006E4F0C">
        <w:sym w:font="Wingdings" w:char="F0E0"/>
      </w:r>
      <w:r w:rsidRPr="006E4F0C">
        <w:rPr>
          <w:rFonts w:hint="eastAsia"/>
        </w:rPr>
        <w:t>Preferences</w:t>
      </w:r>
      <w:r w:rsidRPr="006E4F0C">
        <w:t>…</w:t>
      </w:r>
      <w:r w:rsidRPr="006E4F0C">
        <w:rPr>
          <w:rFonts w:hint="eastAsia"/>
        </w:rPr>
        <w:t>弹出</w:t>
      </w:r>
      <w:r w:rsidRPr="006E4F0C">
        <w:rPr>
          <w:rFonts w:hint="eastAsia"/>
        </w:rPr>
        <w:t>Preferences</w:t>
      </w:r>
      <w:r w:rsidRPr="006E4F0C">
        <w:rPr>
          <w:rFonts w:hint="eastAsia"/>
        </w:rPr>
        <w:t>设置窗口，在其中的左栏树上选取</w:t>
      </w:r>
      <w:r w:rsidRPr="006E4F0C">
        <w:rPr>
          <w:rFonts w:hint="eastAsia"/>
        </w:rPr>
        <w:t>Java/Installed JREs</w:t>
      </w:r>
      <w:r w:rsidRPr="006E4F0C">
        <w:rPr>
          <w:rFonts w:hint="eastAsia"/>
        </w:rPr>
        <w:t>，察看是否设定了</w:t>
      </w:r>
      <w:r w:rsidRPr="006E4F0C">
        <w:rPr>
          <w:rFonts w:hint="eastAsia"/>
        </w:rPr>
        <w:t>JRE</w:t>
      </w:r>
      <w:r w:rsidRPr="006E4F0C">
        <w:rPr>
          <w:rFonts w:hint="eastAsia"/>
        </w:rPr>
        <w:t>，如果没有，则设置你安装的</w:t>
      </w:r>
      <w:r w:rsidRPr="006E4F0C">
        <w:rPr>
          <w:rFonts w:hint="eastAsia"/>
        </w:rPr>
        <w:t>JRE</w:t>
      </w:r>
      <w:r w:rsidRPr="006E4F0C">
        <w:rPr>
          <w:rFonts w:hint="eastAsia"/>
        </w:rPr>
        <w:t>目录</w:t>
      </w:r>
      <w:r>
        <w:rPr>
          <w:rFonts w:hint="eastAsia"/>
        </w:rPr>
        <w:t>，</w:t>
      </w:r>
      <w:r>
        <w:t>建议选择</w:t>
      </w:r>
      <w:r>
        <w:t>JDK</w:t>
      </w:r>
      <w:r>
        <w:t>版本便于进行</w:t>
      </w:r>
      <w:r>
        <w:t>Debug</w:t>
      </w:r>
      <w:r>
        <w:t>和源码学习</w:t>
      </w:r>
      <w:r w:rsidRPr="006E4F0C">
        <w:rPr>
          <w:rFonts w:hint="eastAsia"/>
        </w:rPr>
        <w:t>。</w:t>
      </w:r>
    </w:p>
    <w:p w14:paraId="00497A71" w14:textId="6102DD62" w:rsidR="0026659B" w:rsidRDefault="00361F6C" w:rsidP="0026659B">
      <w:pPr>
        <w:pStyle w:val="af1"/>
        <w:ind w:firstLineChars="0"/>
        <w:jc w:val="center"/>
      </w:pPr>
      <w:r w:rsidRPr="00A56FED">
        <w:rPr>
          <w:noProof/>
        </w:rPr>
        <w:drawing>
          <wp:inline distT="0" distB="0" distL="0" distR="0" wp14:anchorId="27453CCC" wp14:editId="6E3E2448">
            <wp:extent cx="4505325" cy="331470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AFF05" w14:textId="77777777" w:rsidR="003D506E" w:rsidRDefault="003D506E" w:rsidP="001275FF">
      <w:pPr>
        <w:pStyle w:val="af1"/>
        <w:numPr>
          <w:ilvl w:val="0"/>
          <w:numId w:val="8"/>
        </w:numPr>
        <w:tabs>
          <w:tab w:val="clear" w:pos="593"/>
          <w:tab w:val="num" w:pos="900"/>
        </w:tabs>
        <w:ind w:left="900" w:firstLineChars="0"/>
      </w:pPr>
      <w:r w:rsidRPr="006E4F0C">
        <w:rPr>
          <w:rFonts w:hint="eastAsia"/>
        </w:rPr>
        <w:t>选取</w:t>
      </w:r>
      <w:r w:rsidRPr="006E4F0C">
        <w:rPr>
          <w:rFonts w:hint="eastAsia"/>
        </w:rPr>
        <w:t>Window</w:t>
      </w:r>
      <w:r w:rsidRPr="006E4F0C">
        <w:sym w:font="Wingdings" w:char="F0E0"/>
      </w:r>
      <w:r w:rsidRPr="006E4F0C">
        <w:rPr>
          <w:rFonts w:hint="eastAsia"/>
        </w:rPr>
        <w:t>Preferences</w:t>
      </w:r>
      <w:r w:rsidRPr="006E4F0C">
        <w:t>…</w:t>
      </w:r>
      <w:r w:rsidRPr="006E4F0C">
        <w:rPr>
          <w:rFonts w:hint="eastAsia"/>
        </w:rPr>
        <w:t>弹出</w:t>
      </w:r>
      <w:r w:rsidRPr="006E4F0C">
        <w:rPr>
          <w:rFonts w:hint="eastAsia"/>
        </w:rPr>
        <w:t>Preferences</w:t>
      </w:r>
      <w:r w:rsidRPr="006E4F0C">
        <w:rPr>
          <w:rFonts w:hint="eastAsia"/>
        </w:rPr>
        <w:t>设置窗口，在其中的左栏树上选取</w:t>
      </w:r>
      <w:r w:rsidRPr="006E4F0C">
        <w:rPr>
          <w:rFonts w:hint="eastAsia"/>
        </w:rPr>
        <w:t>Server/Runtimes Environments</w:t>
      </w:r>
      <w:r w:rsidRPr="006E4F0C">
        <w:rPr>
          <w:rFonts w:hint="eastAsia"/>
        </w:rPr>
        <w:t>，选择</w:t>
      </w:r>
      <w:r w:rsidR="0026659B">
        <w:t>Tomcat 8</w:t>
      </w:r>
      <w:r w:rsidRPr="006E4F0C">
        <w:rPr>
          <w:rFonts w:hint="eastAsia"/>
        </w:rPr>
        <w:t>作为</w:t>
      </w:r>
      <w:r w:rsidRPr="006E4F0C">
        <w:rPr>
          <w:rFonts w:hint="eastAsia"/>
        </w:rPr>
        <w:t>Java EE</w:t>
      </w:r>
      <w:r w:rsidRPr="006E4F0C">
        <w:rPr>
          <w:rFonts w:hint="eastAsia"/>
        </w:rPr>
        <w:t>应</w:t>
      </w:r>
      <w:r w:rsidRPr="006E4F0C">
        <w:rPr>
          <w:rFonts w:hint="eastAsia"/>
        </w:rPr>
        <w:lastRenderedPageBreak/>
        <w:t>用服务器，在下一步设定</w:t>
      </w:r>
      <w:r w:rsidRPr="006E4F0C">
        <w:rPr>
          <w:rFonts w:hint="eastAsia"/>
        </w:rPr>
        <w:t>Application Server Directory</w:t>
      </w:r>
      <w:r w:rsidRPr="006E4F0C">
        <w:rPr>
          <w:rFonts w:hint="eastAsia"/>
        </w:rPr>
        <w:t>为</w:t>
      </w:r>
      <w:r w:rsidR="0026659B">
        <w:t>TOMCAT</w:t>
      </w:r>
      <w:r w:rsidRPr="006E4F0C">
        <w:rPr>
          <w:rFonts w:hint="eastAsia"/>
        </w:rPr>
        <w:t>_HOME</w:t>
      </w:r>
      <w:r w:rsidRPr="006E4F0C">
        <w:rPr>
          <w:rFonts w:hint="eastAsia"/>
        </w:rPr>
        <w:t>；</w:t>
      </w:r>
    </w:p>
    <w:p w14:paraId="5B461E9C" w14:textId="636F74FC" w:rsidR="006E4F0C" w:rsidRDefault="00361F6C" w:rsidP="006E4F0C">
      <w:pPr>
        <w:pStyle w:val="af1"/>
        <w:ind w:firstLineChars="0" w:firstLine="0"/>
        <w:jc w:val="center"/>
        <w:rPr>
          <w:noProof/>
        </w:rPr>
      </w:pPr>
      <w:r w:rsidRPr="00A56FED">
        <w:rPr>
          <w:noProof/>
        </w:rPr>
        <w:drawing>
          <wp:inline distT="0" distB="0" distL="0" distR="0" wp14:anchorId="263A15DC" wp14:editId="2B7C87B8">
            <wp:extent cx="4864100" cy="357822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2CF3" w14:textId="3397F616" w:rsidR="0026659B" w:rsidRPr="006E4F0C" w:rsidRDefault="00361F6C" w:rsidP="006E4F0C">
      <w:pPr>
        <w:pStyle w:val="af1"/>
        <w:ind w:firstLineChars="0" w:firstLine="0"/>
        <w:jc w:val="center"/>
      </w:pPr>
      <w:r w:rsidRPr="00A56FED">
        <w:rPr>
          <w:noProof/>
        </w:rPr>
        <w:drawing>
          <wp:inline distT="0" distB="0" distL="0" distR="0" wp14:anchorId="1D6551CB" wp14:editId="6FBCA878">
            <wp:extent cx="3267075" cy="2873375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3DCC" w14:textId="77777777" w:rsidR="003D506E" w:rsidRDefault="00F8403D" w:rsidP="001275FF">
      <w:pPr>
        <w:pStyle w:val="af1"/>
        <w:numPr>
          <w:ilvl w:val="0"/>
          <w:numId w:val="8"/>
        </w:numPr>
        <w:tabs>
          <w:tab w:val="clear" w:pos="593"/>
          <w:tab w:val="num" w:pos="900"/>
        </w:tabs>
        <w:ind w:left="900" w:firstLineChars="0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t>server</w:t>
      </w:r>
      <w:r>
        <w:t>窗口中，点击</w:t>
      </w:r>
      <w:r>
        <w:t>Create a new server…</w:t>
      </w:r>
      <w:r>
        <w:rPr>
          <w:rFonts w:hint="eastAsia"/>
        </w:rPr>
        <w:t>，</w:t>
      </w:r>
      <w:r>
        <w:t>弹出</w:t>
      </w:r>
      <w:r>
        <w:t>Tomcat</w:t>
      </w:r>
      <w:r>
        <w:t>设置窗口，选择</w:t>
      </w:r>
      <w:r>
        <w:rPr>
          <w:rFonts w:hint="eastAsia"/>
        </w:rPr>
        <w:t>上一步</w:t>
      </w:r>
      <w:r>
        <w:t>设置的</w:t>
      </w:r>
      <w:r>
        <w:t>Tomcat</w:t>
      </w:r>
      <w:r>
        <w:t>。</w:t>
      </w:r>
    </w:p>
    <w:p w14:paraId="66AD7494" w14:textId="63B3D837" w:rsidR="00F8403D" w:rsidRDefault="00361F6C" w:rsidP="00F8403D">
      <w:pPr>
        <w:pStyle w:val="af1"/>
        <w:ind w:firstLineChars="0"/>
        <w:jc w:val="center"/>
      </w:pPr>
      <w:r w:rsidRPr="00A56FED">
        <w:rPr>
          <w:noProof/>
        </w:rPr>
        <w:lastRenderedPageBreak/>
        <w:drawing>
          <wp:inline distT="0" distB="0" distL="0" distR="0" wp14:anchorId="52FFAD6A" wp14:editId="59D88D5C">
            <wp:extent cx="3940175" cy="235585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17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37D2" w14:textId="44E0D09F" w:rsidR="00F8403D" w:rsidRPr="006E4F0C" w:rsidRDefault="00361F6C" w:rsidP="00F8403D">
      <w:pPr>
        <w:pStyle w:val="af1"/>
        <w:ind w:firstLineChars="0"/>
        <w:jc w:val="center"/>
      </w:pPr>
      <w:r w:rsidRPr="00A56FED">
        <w:rPr>
          <w:noProof/>
        </w:rPr>
        <w:drawing>
          <wp:inline distT="0" distB="0" distL="0" distR="0" wp14:anchorId="35AC9F17" wp14:editId="5DCAB724">
            <wp:extent cx="3044825" cy="281940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035E6" w14:textId="77777777" w:rsidR="00C42025" w:rsidRDefault="00C42025" w:rsidP="00C42025">
      <w:pPr>
        <w:pStyle w:val="af1"/>
        <w:numPr>
          <w:ilvl w:val="0"/>
          <w:numId w:val="8"/>
        </w:numPr>
        <w:ind w:left="851" w:firstLineChars="0" w:hanging="425"/>
      </w:pPr>
      <w:r>
        <w:rPr>
          <w:rFonts w:hint="eastAsia"/>
        </w:rPr>
        <w:t>在</w:t>
      </w:r>
      <w:r>
        <w:t>project</w:t>
      </w:r>
      <w:r>
        <w:t>窗口出现</w:t>
      </w:r>
      <w:r>
        <w:t>Server</w:t>
      </w:r>
      <w:r>
        <w:t>节点，</w:t>
      </w:r>
      <w:r>
        <w:rPr>
          <w:rFonts w:hint="eastAsia"/>
        </w:rPr>
        <w:t>打开</w:t>
      </w:r>
      <w:r>
        <w:t>server.xml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Connector</w:t>
      </w:r>
      <w:r>
        <w:t>节点添加</w:t>
      </w:r>
      <w:proofErr w:type="spellStart"/>
      <w:r w:rsidRPr="00C42025">
        <w:t>URIEncoding</w:t>
      </w:r>
      <w:proofErr w:type="spellEnd"/>
      <w:r w:rsidRPr="00C42025">
        <w:t>="UTF-8"</w:t>
      </w:r>
      <w:r>
        <w:rPr>
          <w:rFonts w:hint="eastAsia"/>
        </w:rPr>
        <w:t>属性，避免</w:t>
      </w:r>
      <w:r>
        <w:t>中文参数问题</w:t>
      </w:r>
      <w:r>
        <w:rPr>
          <w:rFonts w:hint="eastAsia"/>
        </w:rPr>
        <w:t>。</w:t>
      </w:r>
    </w:p>
    <w:p w14:paraId="0B70A4C1" w14:textId="74D0EF55" w:rsidR="00C42025" w:rsidRDefault="00361F6C" w:rsidP="00C42025">
      <w:pPr>
        <w:pStyle w:val="af1"/>
        <w:ind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F0E1515" wp14:editId="6F7BA0B3">
                <wp:simplePos x="0" y="0"/>
                <wp:positionH relativeFrom="column">
                  <wp:posOffset>3257550</wp:posOffset>
                </wp:positionH>
                <wp:positionV relativeFrom="paragraph">
                  <wp:posOffset>2282190</wp:posOffset>
                </wp:positionV>
                <wp:extent cx="825500" cy="184150"/>
                <wp:effectExtent l="7620" t="5715" r="5080" b="10160"/>
                <wp:wrapNone/>
                <wp:docPr id="13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5500" cy="1841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60A81C" id="Oval 32" o:spid="_x0000_s1026" style="position:absolute;left:0;text-align:left;margin-left:256.5pt;margin-top:179.7pt;width:65pt;height:14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e8wFwIAAAUEAAAOAAAAZHJzL2Uyb0RvYy54bWysU9tuEzEQfUfiHyy/k700gXSVTVWlBCEV&#10;WqnwAY7Xu2vh9Zixk035esbeNAR4Q/jBmvGMj2fOGa9ujoNhB4Veg615Mcs5U1ZCo21X869ftm+W&#10;nPkgbCMMWFXzZ+X5zfr1q9XoKlVCD6ZRyAjE+mp0Ne9DcFWWedmrQfgZOGUp2AIOIpCLXdagGAl9&#10;MFmZ52+zEbBxCFJ5T6d3U5CvE37bKhke2tarwEzNqbaQdkz7Lu7ZeiWqDoXrtTyVIf6hikFoS4+e&#10;oe5EEGyP+i+oQUsED22YSRgyaFstVeqBuinyP7p56oVTqRcix7szTf7/wcrPh0dkuiHtrjizYiCN&#10;Hg7CsKsycjM6X1HKk3vE2J139yC/eWZh0wvbqVtEGHslGqqoiPnZbxei4+kq242foCFksQ+QaDq2&#10;OERAIoAdkxrPZzXUMTBJh8tyschJM0mhYjkvFkmtTFQvlx368EHBwKJRc2WMdj7yJSpxuPch1iOq&#10;l6x4bGGrjUmaG8vGml8vykW64MHoJgZTm9jtNgYZ8VDz7TanlZojAi7TEPa2SWCRgvcnOwhtJpse&#10;N/bESaRhonMHzTNRgjDNIv0dMnrAH5yNNIc199/3AhVn5qMlWq+L+TwObnLmi3clOXgZ2V1GhJUE&#10;VfPA2WRuwjTse4e66+mlIrVr4ZakaHXiKMo0VXUqlmYtUXf6F3GYL/2U9ev3rn8CAAD//wMAUEsD&#10;BBQABgAIAAAAIQCqkWlg4QAAAAsBAAAPAAAAZHJzL2Rvd25yZXYueG1sTI/BTsMwEETvSPyDtUhc&#10;EHXapiWEOBVCFCEkJFro3Y2XxIq9jmy3DX+Pe4Ljzo5m3lSr0Rp2RB+0IwHTSQYMqXFKUyvg63N9&#10;WwALUZKSxhEK+MEAq/ryopKlcifa4HEbW5ZCKJRSQBfjUHIemg6tDBM3IKXft/NWxnT6lisvTync&#10;Gj7LsiW3UlNq6OSATx02/fZgBdzs3j+e+7B+zXR/5w1uXt70bibE9dX4+AAs4hj/zHDGT+hQJ6a9&#10;O5AKzAhYTOdpSxQwX9znwJJjmZ+VfVKKIgdeV/z/hvoXAAD//wMAUEsBAi0AFAAGAAgAAAAhALaD&#10;OJL+AAAA4QEAABMAAAAAAAAAAAAAAAAAAAAAAFtDb250ZW50X1R5cGVzXS54bWxQSwECLQAUAAYA&#10;CAAAACEAOP0h/9YAAACUAQAACwAAAAAAAAAAAAAAAAAvAQAAX3JlbHMvLnJlbHNQSwECLQAUAAYA&#10;CAAAACEAGcXvMBcCAAAFBAAADgAAAAAAAAAAAAAAAAAuAgAAZHJzL2Uyb0RvYy54bWxQSwECLQAU&#10;AAYACAAAACEAqpFpYOEAAAALAQAADwAAAAAAAAAAAAAAAABxBAAAZHJzL2Rvd25yZXYueG1sUEsF&#10;BgAAAAAEAAQA8wAAAH8FAAAAAA=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A4B857E" wp14:editId="0906C319">
                <wp:simplePos x="0" y="0"/>
                <wp:positionH relativeFrom="column">
                  <wp:posOffset>4095750</wp:posOffset>
                </wp:positionH>
                <wp:positionV relativeFrom="paragraph">
                  <wp:posOffset>789940</wp:posOffset>
                </wp:positionV>
                <wp:extent cx="825500" cy="184150"/>
                <wp:effectExtent l="7620" t="8890" r="5080" b="6985"/>
                <wp:wrapNone/>
                <wp:docPr id="12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5500" cy="1841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C6E312" id="Oval 31" o:spid="_x0000_s1026" style="position:absolute;left:0;text-align:left;margin-left:322.5pt;margin-top:62.2pt;width:65pt;height:14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6LUFQIAAAUEAAAOAAAAZHJzL2Uyb0RvYy54bWysU1GP0zAMfkfiP0R5Z23HCrtq3em0Ywjp&#10;4E46+AFZmq4RaRycbN349TjpNnbwhuhDZMf218+fncXtoTdsr9BrsDUvJjlnykpotN3W/NvX9Zs5&#10;Zz4I2wgDVtX8qDy/Xb5+tRhcpabQgWkUMgKxvhpczbsQXJVlXnaqF34CTlkKtoC9COTiNmtQDITe&#10;m2ya5++yAbBxCFJ5T7f3Y5AvE37bKhke29arwEzNiVtIJ6ZzE89suRDVFoXrtDzREP/Aohfa0k8v&#10;UPciCLZD/RdUryWChzZMJPQZtK2WKvVA3RT5H908d8Kp1AuJ491FJv//YOWX/RMy3dDsppxZ0dOM&#10;HvfCsLdF1GZwvqKUZ/eEsTvvHkB+98zCqhN2q+4QYeiUaIhRys9eFETHUynbDJ+hIWSxC5BkOrTY&#10;R0ASgB3SNI6XaahDYJIu59OyzGlmkkLFfFaUaVqZqM7FDn34qKBn0ai5MkY7H/USldg/+ED8Kfuc&#10;Fa8trLUxaebGsqHmN+W0TAUejG5iMLWJ283KICMdar5e5/RFMQjsRRrCzjYJLErw4WQHoc1oU76x&#10;VHaWYZRzA82RJEEYd5HeDhkd4E/OBtrDmvsfO4GKM/PJkqw3xWwWFzc5s/L9lBy8jmyuI8JKgqp5&#10;4Gw0V2Fc9p1Dve3oT0Vq18IdjaLVSaPIb2R1Iku7lro9vYu4zNd+yvr9epe/AAAA//8DAFBLAwQU&#10;AAYACAAAACEAeKla9OAAAAALAQAADwAAAGRycy9kb3ducmV2LnhtbEyPzU7DMBCE70i8g7VIXBB1&#10;CGmDQpwKIYpQJSRa6N2Nl8SKfyLbbcPbsz3BcWdGs9/Uy8kadsQQtXcC7mYZMHStV9p1Ar4+V7cP&#10;wGKSTknjHQr4wQjL5vKilpXyJ7fB4zZ1jEpcrKSAPqWx4jy2PVoZZ35ER963D1YmOkPHVZAnKreG&#10;51m24FZqRx96OeJzj+2wPVgBN7v3j5chrt4yPZTB4OZ1rXe5ENdX09MjsIRT+gvDGZ/QoSGmvT84&#10;FZkRsCjmtCWRkRcFMEqU5VnZkzK/L4A3Nf+/ofkFAAD//wMAUEsBAi0AFAAGAAgAAAAhALaDOJL+&#10;AAAA4QEAABMAAAAAAAAAAAAAAAAAAAAAAFtDb250ZW50X1R5cGVzXS54bWxQSwECLQAUAAYACAAA&#10;ACEAOP0h/9YAAACUAQAACwAAAAAAAAAAAAAAAAAvAQAAX3JlbHMvLnJlbHNQSwECLQAUAAYACAAA&#10;ACEArxOi1BUCAAAFBAAADgAAAAAAAAAAAAAAAAAuAgAAZHJzL2Uyb0RvYy54bWxQSwECLQAUAAYA&#10;CAAAACEAeKla9OAAAAALAQAADwAAAAAAAAAAAAAAAABvBAAAZHJzL2Rvd25yZXYueG1sUEsFBgAA&#10;AAAEAAQA8wAAAHwFAAAAAA==&#10;" filled="f" strokecolor="red"/>
            </w:pict>
          </mc:Fallback>
        </mc:AlternateContent>
      </w:r>
      <w:r w:rsidRPr="00A56FED">
        <w:rPr>
          <w:noProof/>
        </w:rPr>
        <w:drawing>
          <wp:inline distT="0" distB="0" distL="0" distR="0" wp14:anchorId="3A5FF831" wp14:editId="1D7F5C2D">
            <wp:extent cx="5273675" cy="256540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3EAD" w14:textId="77777777" w:rsidR="00C42025" w:rsidRDefault="00C42025" w:rsidP="00C42025">
      <w:pPr>
        <w:pStyle w:val="af1"/>
        <w:ind w:firstLineChars="0" w:firstLine="0"/>
        <w:jc w:val="center"/>
      </w:pPr>
    </w:p>
    <w:p w14:paraId="290A6664" w14:textId="77777777" w:rsidR="003D506E" w:rsidRPr="006E4F0C" w:rsidRDefault="003D506E" w:rsidP="001275FF">
      <w:pPr>
        <w:pStyle w:val="af1"/>
        <w:numPr>
          <w:ilvl w:val="0"/>
          <w:numId w:val="8"/>
        </w:numPr>
        <w:tabs>
          <w:tab w:val="clear" w:pos="593"/>
          <w:tab w:val="num" w:pos="900"/>
        </w:tabs>
        <w:ind w:left="900" w:firstLineChars="0"/>
      </w:pPr>
      <w:r w:rsidRPr="006E4F0C">
        <w:rPr>
          <w:rFonts w:hint="eastAsia"/>
        </w:rPr>
        <w:lastRenderedPageBreak/>
        <w:t>完毕！</w:t>
      </w:r>
    </w:p>
    <w:p w14:paraId="0F06C167" w14:textId="77777777" w:rsidR="003D506E" w:rsidRDefault="003D506E" w:rsidP="006E4F0C">
      <w:pPr>
        <w:pStyle w:val="2"/>
      </w:pPr>
      <w:r>
        <w:rPr>
          <w:rFonts w:hint="eastAsia"/>
        </w:rPr>
        <w:t>开发仅有一个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应用</w:t>
      </w:r>
    </w:p>
    <w:p w14:paraId="1136534E" w14:textId="77777777" w:rsidR="003D506E" w:rsidRDefault="003D506E" w:rsidP="006E4F0C">
      <w:pPr>
        <w:pStyle w:val="3"/>
      </w:pPr>
      <w:r>
        <w:rPr>
          <w:rFonts w:hint="eastAsia"/>
        </w:rPr>
        <w:t>新建一个动态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14:paraId="6C26845E" w14:textId="77777777" w:rsidR="003D506E" w:rsidRDefault="003D506E" w:rsidP="001275FF">
      <w:pPr>
        <w:pStyle w:val="af1"/>
        <w:numPr>
          <w:ilvl w:val="0"/>
          <w:numId w:val="9"/>
        </w:numPr>
        <w:tabs>
          <w:tab w:val="clear" w:pos="593"/>
          <w:tab w:val="num" w:pos="900"/>
        </w:tabs>
        <w:ind w:left="900" w:firstLineChars="0"/>
      </w:pPr>
      <w:r>
        <w:rPr>
          <w:rFonts w:hint="eastAsia"/>
        </w:rPr>
        <w:t>打开</w:t>
      </w:r>
      <w:r>
        <w:rPr>
          <w:rFonts w:hint="eastAsia"/>
        </w:rPr>
        <w:t>Eclipse workbench</w:t>
      </w:r>
      <w:r>
        <w:rPr>
          <w:rFonts w:hint="eastAsia"/>
        </w:rPr>
        <w:t>，选择菜单</w:t>
      </w:r>
      <w:r>
        <w:rPr>
          <w:rFonts w:hint="eastAsia"/>
        </w:rPr>
        <w:t>File</w:t>
      </w:r>
      <w:r w:rsidRPr="00CB095F">
        <w:sym w:font="Wingdings" w:char="F0E0"/>
      </w:r>
      <w:r>
        <w:rPr>
          <w:rFonts w:hint="eastAsia"/>
        </w:rPr>
        <w:t>New</w:t>
      </w:r>
      <w:r w:rsidRPr="00CB095F">
        <w:sym w:font="Wingdings" w:char="F0E0"/>
      </w:r>
      <w:r>
        <w:rPr>
          <w:rFonts w:hint="eastAsia"/>
        </w:rPr>
        <w:t>Project</w:t>
      </w:r>
      <w:r>
        <w:t>…</w:t>
      </w:r>
      <w:r>
        <w:rPr>
          <w:rFonts w:hint="eastAsia"/>
        </w:rPr>
        <w:t>打开</w:t>
      </w:r>
      <w:r>
        <w:rPr>
          <w:rFonts w:hint="eastAsia"/>
        </w:rPr>
        <w:t>New Project</w:t>
      </w:r>
      <w:r>
        <w:rPr>
          <w:rFonts w:hint="eastAsia"/>
        </w:rPr>
        <w:t>向导窗口；</w:t>
      </w:r>
    </w:p>
    <w:p w14:paraId="1CB0EA5C" w14:textId="18D2ECC3" w:rsidR="003D506E" w:rsidRDefault="003D506E" w:rsidP="001275FF">
      <w:pPr>
        <w:pStyle w:val="af1"/>
        <w:numPr>
          <w:ilvl w:val="0"/>
          <w:numId w:val="9"/>
        </w:numPr>
        <w:tabs>
          <w:tab w:val="clear" w:pos="593"/>
          <w:tab w:val="num" w:pos="900"/>
        </w:tabs>
        <w:ind w:left="900" w:firstLineChars="0"/>
      </w:pPr>
      <w:r>
        <w:rPr>
          <w:rFonts w:hint="eastAsia"/>
        </w:rPr>
        <w:t>选择</w:t>
      </w:r>
      <w:r>
        <w:rPr>
          <w:rFonts w:hint="eastAsia"/>
        </w:rPr>
        <w:t>Web/Dynamic Web Project</w:t>
      </w:r>
      <w:r>
        <w:rPr>
          <w:rFonts w:hint="eastAsia"/>
        </w:rPr>
        <w:t>，</w:t>
      </w:r>
      <w:r>
        <w:rPr>
          <w:rFonts w:hint="eastAsia"/>
        </w:rPr>
        <w:t>Next</w:t>
      </w:r>
      <w:r>
        <w:rPr>
          <w:rFonts w:hint="eastAsia"/>
        </w:rPr>
        <w:t>，命名新的动态</w:t>
      </w:r>
      <w:r>
        <w:rPr>
          <w:rFonts w:hint="eastAsia"/>
        </w:rPr>
        <w:t>Web</w:t>
      </w:r>
      <w:r>
        <w:rPr>
          <w:rFonts w:hint="eastAsia"/>
        </w:rPr>
        <w:t>项目名为</w:t>
      </w:r>
      <w:bookmarkStart w:id="0" w:name="_Hlk83325052"/>
      <w:r>
        <w:rPr>
          <w:rFonts w:hint="eastAsia"/>
        </w:rPr>
        <w:t>ex</w:t>
      </w:r>
      <w:r w:rsidR="00D32BCE">
        <w:t>2-1</w:t>
      </w:r>
      <w:bookmarkEnd w:id="0"/>
      <w:r>
        <w:rPr>
          <w:rFonts w:hint="eastAsia"/>
        </w:rPr>
        <w:t>，</w:t>
      </w:r>
      <w:r>
        <w:rPr>
          <w:rFonts w:hint="eastAsia"/>
        </w:rPr>
        <w:t>Target Runtime</w:t>
      </w:r>
      <w:r>
        <w:rPr>
          <w:rFonts w:hint="eastAsia"/>
        </w:rPr>
        <w:t>为</w:t>
      </w:r>
      <w:r w:rsidR="001F4ACF">
        <w:t>Tomcat 8</w:t>
      </w:r>
      <w:r>
        <w:rPr>
          <w:rFonts w:hint="eastAsia"/>
        </w:rPr>
        <w:t>；</w:t>
      </w:r>
    </w:p>
    <w:p w14:paraId="4A1B8797" w14:textId="77777777" w:rsidR="003D506E" w:rsidRDefault="003D506E" w:rsidP="001275FF">
      <w:pPr>
        <w:pStyle w:val="af1"/>
        <w:numPr>
          <w:ilvl w:val="0"/>
          <w:numId w:val="9"/>
        </w:numPr>
        <w:tabs>
          <w:tab w:val="clear" w:pos="593"/>
          <w:tab w:val="num" w:pos="900"/>
        </w:tabs>
        <w:ind w:left="900" w:firstLineChars="0"/>
      </w:pPr>
      <w:r>
        <w:rPr>
          <w:rFonts w:hint="eastAsia"/>
        </w:rPr>
        <w:t>点击下一步，在</w:t>
      </w:r>
      <w:r>
        <w:rPr>
          <w:rFonts w:hint="eastAsia"/>
        </w:rPr>
        <w:t>Project Facets</w:t>
      </w:r>
      <w:r>
        <w:rPr>
          <w:rFonts w:hint="eastAsia"/>
        </w:rPr>
        <w:t>中配置</w:t>
      </w:r>
      <w:r>
        <w:rPr>
          <w:rFonts w:hint="eastAsia"/>
        </w:rPr>
        <w:t>Dynamic Web Module</w:t>
      </w:r>
      <w:r>
        <w:rPr>
          <w:rFonts w:hint="eastAsia"/>
        </w:rPr>
        <w:t>版本为</w:t>
      </w:r>
      <w:r>
        <w:rPr>
          <w:rFonts w:hint="eastAsia"/>
        </w:rPr>
        <w:t>2.4</w:t>
      </w:r>
      <w:r>
        <w:rPr>
          <w:rFonts w:hint="eastAsia"/>
        </w:rPr>
        <w:t>，完成。</w:t>
      </w:r>
    </w:p>
    <w:p w14:paraId="1D2D803A" w14:textId="77777777" w:rsidR="003D506E" w:rsidRDefault="003D506E" w:rsidP="006E4F0C">
      <w:pPr>
        <w:pStyle w:val="3"/>
      </w:pPr>
      <w:r>
        <w:rPr>
          <w:rFonts w:hint="eastAsia"/>
        </w:rPr>
        <w:t>开发</w:t>
      </w:r>
      <w:proofErr w:type="spellStart"/>
      <w:r>
        <w:rPr>
          <w:rFonts w:hint="eastAsia"/>
        </w:rPr>
        <w:t>FirstServlet</w:t>
      </w:r>
      <w:proofErr w:type="spellEnd"/>
    </w:p>
    <w:p w14:paraId="759CF8C6" w14:textId="77777777" w:rsidR="003D506E" w:rsidRPr="006F137E" w:rsidRDefault="003D506E" w:rsidP="001275FF">
      <w:pPr>
        <w:numPr>
          <w:ilvl w:val="0"/>
          <w:numId w:val="10"/>
        </w:numPr>
        <w:tabs>
          <w:tab w:val="clear" w:pos="510"/>
        </w:tabs>
        <w:spacing w:line="360" w:lineRule="auto"/>
        <w:ind w:left="902" w:hanging="397"/>
        <w:jc w:val="both"/>
        <w:rPr>
          <w:rFonts w:ascii="宋体" w:hAnsi="宋体"/>
          <w:sz w:val="24"/>
          <w:szCs w:val="24"/>
        </w:rPr>
      </w:pPr>
      <w:r w:rsidRPr="006F137E">
        <w:rPr>
          <w:rStyle w:val="Char"/>
          <w:rFonts w:hint="eastAsia"/>
        </w:rPr>
        <w:t>在</w:t>
      </w:r>
      <w:r w:rsidRPr="006F137E">
        <w:rPr>
          <w:rStyle w:val="Char"/>
          <w:rFonts w:hint="eastAsia"/>
        </w:rPr>
        <w:t>Project Explorer</w:t>
      </w:r>
      <w:r w:rsidRPr="006F137E">
        <w:rPr>
          <w:rStyle w:val="Char"/>
          <w:rFonts w:hint="eastAsia"/>
        </w:rPr>
        <w:t>中的</w:t>
      </w:r>
      <w:r w:rsidRPr="006F137E">
        <w:rPr>
          <w:rStyle w:val="Char"/>
          <w:rFonts w:hint="eastAsia"/>
        </w:rPr>
        <w:t xml:space="preserve">Java Resources: </w:t>
      </w:r>
      <w:proofErr w:type="spellStart"/>
      <w:r w:rsidRPr="006F137E">
        <w:rPr>
          <w:rStyle w:val="Char"/>
          <w:rFonts w:hint="eastAsia"/>
        </w:rPr>
        <w:t>src</w:t>
      </w:r>
      <w:proofErr w:type="spellEnd"/>
      <w:r w:rsidRPr="006F137E">
        <w:rPr>
          <w:rStyle w:val="Char"/>
          <w:rFonts w:hint="eastAsia"/>
        </w:rPr>
        <w:t>文件夹上点击鼠标右键，选择</w:t>
      </w:r>
      <w:r w:rsidRPr="006F137E">
        <w:rPr>
          <w:rStyle w:val="Char"/>
          <w:rFonts w:hint="eastAsia"/>
        </w:rPr>
        <w:t>New</w:t>
      </w:r>
      <w:r w:rsidRPr="006F137E">
        <w:rPr>
          <w:rStyle w:val="Char"/>
        </w:rPr>
        <w:sym w:font="Wingdings" w:char="F0E0"/>
      </w:r>
      <w:r w:rsidRPr="006F137E">
        <w:rPr>
          <w:rStyle w:val="Char"/>
          <w:rFonts w:hint="eastAsia"/>
        </w:rPr>
        <w:t>Class</w:t>
      </w:r>
      <w:r w:rsidRPr="006F137E">
        <w:rPr>
          <w:rStyle w:val="Char"/>
          <w:rFonts w:hint="eastAsia"/>
        </w:rPr>
        <w:t>，在弹出</w:t>
      </w:r>
      <w:r w:rsidRPr="006F137E">
        <w:rPr>
          <w:rFonts w:ascii="宋体" w:hAnsi="宋体" w:hint="eastAsia"/>
          <w:sz w:val="24"/>
          <w:szCs w:val="24"/>
        </w:rPr>
        <w:t>窗口中键入下图中内容；</w:t>
      </w:r>
    </w:p>
    <w:p w14:paraId="2200BD9E" w14:textId="2AAAE41A" w:rsidR="006E4F0C" w:rsidRPr="006F137E" w:rsidRDefault="00361F6C" w:rsidP="006F137E">
      <w:pPr>
        <w:jc w:val="center"/>
        <w:rPr>
          <w:rFonts w:ascii="宋体" w:hAnsi="宋体"/>
          <w:sz w:val="24"/>
          <w:szCs w:val="24"/>
        </w:rPr>
      </w:pPr>
      <w:r w:rsidRPr="006F137E">
        <w:rPr>
          <w:rFonts w:ascii="宋体" w:hAnsi="宋体"/>
          <w:noProof/>
          <w:sz w:val="24"/>
          <w:szCs w:val="24"/>
        </w:rPr>
        <w:drawing>
          <wp:inline distT="0" distB="0" distL="0" distR="0" wp14:anchorId="0EC14A8B" wp14:editId="4F64FE26">
            <wp:extent cx="4041775" cy="4049487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404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0947" w14:textId="77777777" w:rsidR="003D506E" w:rsidRPr="006F137E" w:rsidRDefault="003D506E" w:rsidP="006F137E">
      <w:pPr>
        <w:numPr>
          <w:ilvl w:val="0"/>
          <w:numId w:val="10"/>
        </w:numPr>
        <w:spacing w:line="460" w:lineRule="exact"/>
        <w:jc w:val="both"/>
        <w:rPr>
          <w:rFonts w:ascii="宋体" w:hAnsi="宋体"/>
          <w:sz w:val="24"/>
          <w:szCs w:val="24"/>
        </w:rPr>
      </w:pPr>
      <w:r w:rsidRPr="006F137E">
        <w:rPr>
          <w:rFonts w:ascii="宋体" w:hAnsi="宋体" w:hint="eastAsia"/>
          <w:sz w:val="24"/>
          <w:szCs w:val="24"/>
        </w:rPr>
        <w:t>编写</w:t>
      </w:r>
      <w:r w:rsidRPr="006F137E">
        <w:rPr>
          <w:rFonts w:ascii="宋体" w:hAnsi="宋体"/>
          <w:sz w:val="24"/>
          <w:szCs w:val="24"/>
        </w:rPr>
        <w:t>FirstServlet.java</w:t>
      </w:r>
      <w:r w:rsidRPr="006F137E">
        <w:rPr>
          <w:rFonts w:ascii="宋体" w:hAnsi="宋体" w:hint="eastAsia"/>
          <w:sz w:val="24"/>
          <w:szCs w:val="24"/>
        </w:rPr>
        <w:t>；</w:t>
      </w:r>
    </w:p>
    <w:p w14:paraId="1EABA915" w14:textId="77777777" w:rsidR="003D506E" w:rsidRPr="006F137E" w:rsidRDefault="003D506E" w:rsidP="006F137E">
      <w:pPr>
        <w:numPr>
          <w:ilvl w:val="0"/>
          <w:numId w:val="10"/>
        </w:numPr>
        <w:spacing w:line="460" w:lineRule="exact"/>
        <w:jc w:val="both"/>
        <w:rPr>
          <w:rFonts w:ascii="宋体" w:hAnsi="宋体"/>
          <w:sz w:val="24"/>
          <w:szCs w:val="24"/>
        </w:rPr>
      </w:pPr>
      <w:r w:rsidRPr="006F137E">
        <w:rPr>
          <w:rFonts w:ascii="宋体" w:hAnsi="宋体" w:hint="eastAsia"/>
          <w:sz w:val="24"/>
          <w:szCs w:val="24"/>
        </w:rPr>
        <w:t>双击Deployment Descriptor: &lt;web app&gt;，编辑web.xml，使之成为</w:t>
      </w:r>
      <w:r w:rsidRPr="006F137E">
        <w:rPr>
          <w:rFonts w:ascii="宋体" w:hAnsi="宋体" w:hint="eastAsia"/>
          <w:sz w:val="24"/>
          <w:szCs w:val="24"/>
        </w:rPr>
        <w:lastRenderedPageBreak/>
        <w:t>web.xml。</w:t>
      </w:r>
    </w:p>
    <w:p w14:paraId="3A825EA0" w14:textId="77777777" w:rsidR="003D506E" w:rsidRPr="00BC0EBB" w:rsidRDefault="003D506E" w:rsidP="006F137E">
      <w:pPr>
        <w:pStyle w:val="2"/>
      </w:pPr>
      <w:r w:rsidRPr="00BC0EBB">
        <w:rPr>
          <w:rFonts w:hint="eastAsia"/>
        </w:rPr>
        <w:t>编译、部署、运行</w:t>
      </w:r>
      <w:r>
        <w:rPr>
          <w:rFonts w:hint="eastAsia"/>
        </w:rPr>
        <w:t>和使用</w:t>
      </w:r>
      <w:r w:rsidRPr="00BC0EBB">
        <w:rPr>
          <w:rFonts w:hint="eastAsia"/>
        </w:rPr>
        <w:t>Web</w:t>
      </w:r>
      <w:r w:rsidRPr="00BC0EBB">
        <w:rPr>
          <w:rFonts w:hint="eastAsia"/>
        </w:rPr>
        <w:t>应用</w:t>
      </w:r>
    </w:p>
    <w:p w14:paraId="3674EB5B" w14:textId="77777777" w:rsidR="003D506E" w:rsidRDefault="003D506E" w:rsidP="006F137E">
      <w:pPr>
        <w:pStyle w:val="3"/>
      </w:pPr>
      <w:r>
        <w:rPr>
          <w:rFonts w:hint="eastAsia"/>
        </w:rPr>
        <w:t>编译、部署、运行</w:t>
      </w:r>
      <w:r>
        <w:rPr>
          <w:rFonts w:hint="eastAsia"/>
        </w:rPr>
        <w:t>Web</w:t>
      </w:r>
      <w:r>
        <w:rPr>
          <w:rFonts w:hint="eastAsia"/>
        </w:rPr>
        <w:t>应用</w:t>
      </w:r>
    </w:p>
    <w:p w14:paraId="3E75C39F" w14:textId="0C579264" w:rsidR="003D506E" w:rsidRPr="006F137E" w:rsidRDefault="003D506E" w:rsidP="001275FF">
      <w:pPr>
        <w:pStyle w:val="af1"/>
        <w:numPr>
          <w:ilvl w:val="1"/>
          <w:numId w:val="11"/>
        </w:numPr>
        <w:tabs>
          <w:tab w:val="clear" w:pos="1007"/>
          <w:tab w:val="num" w:pos="900"/>
        </w:tabs>
        <w:ind w:left="900" w:firstLineChars="0"/>
      </w:pPr>
      <w:r w:rsidRPr="006F137E">
        <w:rPr>
          <w:rFonts w:hint="eastAsia"/>
        </w:rPr>
        <w:t>在</w:t>
      </w:r>
      <w:r w:rsidR="00C46E01">
        <w:rPr>
          <w:rFonts w:hint="eastAsia"/>
        </w:rPr>
        <w:t>ex</w:t>
      </w:r>
      <w:r w:rsidR="00C46E01">
        <w:t>2-1</w:t>
      </w:r>
      <w:r w:rsidRPr="006F137E">
        <w:rPr>
          <w:rFonts w:hint="eastAsia"/>
        </w:rPr>
        <w:t>项目上点击鼠标右键，在弹出菜单上选取</w:t>
      </w:r>
      <w:r w:rsidRPr="006F137E">
        <w:rPr>
          <w:rFonts w:hint="eastAsia"/>
        </w:rPr>
        <w:t>Run As</w:t>
      </w:r>
      <w:r w:rsidRPr="006F137E">
        <w:sym w:font="Wingdings" w:char="F0E0"/>
      </w:r>
      <w:r w:rsidRPr="006F137E">
        <w:rPr>
          <w:rFonts w:hint="eastAsia"/>
        </w:rPr>
        <w:t>Run on Server</w:t>
      </w:r>
      <w:r w:rsidRPr="006F137E">
        <w:rPr>
          <w:rFonts w:hint="eastAsia"/>
        </w:rPr>
        <w:t>；</w:t>
      </w:r>
    </w:p>
    <w:p w14:paraId="46DE8221" w14:textId="6083E02C" w:rsidR="003D506E" w:rsidRDefault="003D506E" w:rsidP="001275FF">
      <w:pPr>
        <w:pStyle w:val="af1"/>
        <w:numPr>
          <w:ilvl w:val="1"/>
          <w:numId w:val="11"/>
        </w:numPr>
        <w:tabs>
          <w:tab w:val="clear" w:pos="1007"/>
          <w:tab w:val="num" w:pos="900"/>
        </w:tabs>
        <w:ind w:left="900" w:firstLineChars="0"/>
      </w:pPr>
      <w:r w:rsidRPr="006F137E">
        <w:rPr>
          <w:rFonts w:hint="eastAsia"/>
        </w:rPr>
        <w:t>在</w:t>
      </w:r>
      <w:r w:rsidRPr="006F137E">
        <w:rPr>
          <w:rFonts w:hint="eastAsia"/>
        </w:rPr>
        <w:t>Run on Server</w:t>
      </w:r>
      <w:r w:rsidRPr="006F137E">
        <w:rPr>
          <w:rFonts w:hint="eastAsia"/>
        </w:rPr>
        <w:t>窗口，选择</w:t>
      </w:r>
      <w:r w:rsidRPr="006F137E">
        <w:rPr>
          <w:rFonts w:hint="eastAsia"/>
        </w:rPr>
        <w:t>Choose an existing server</w:t>
      </w:r>
      <w:r w:rsidRPr="006F137E">
        <w:rPr>
          <w:rFonts w:hint="eastAsia"/>
        </w:rPr>
        <w:t>，并选择</w:t>
      </w:r>
      <w:r w:rsidR="000762B2">
        <w:t>Tomcat V8.0 Server</w:t>
      </w:r>
      <w:r w:rsidRPr="006F137E">
        <w:rPr>
          <w:rFonts w:hint="eastAsia"/>
        </w:rPr>
        <w:t xml:space="preserve"> at localhost</w:t>
      </w:r>
      <w:r w:rsidRPr="006F137E">
        <w:rPr>
          <w:rFonts w:hint="eastAsia"/>
        </w:rPr>
        <w:t>，下一步。查看是否</w:t>
      </w:r>
      <w:r w:rsidR="00C46E01">
        <w:rPr>
          <w:rFonts w:hint="eastAsia"/>
        </w:rPr>
        <w:t>ex</w:t>
      </w:r>
      <w:r w:rsidR="00C46E01">
        <w:t>2-1</w:t>
      </w:r>
      <w:r w:rsidRPr="006F137E">
        <w:rPr>
          <w:rFonts w:hint="eastAsia"/>
        </w:rPr>
        <w:t>被配置到</w:t>
      </w:r>
      <w:r w:rsidR="000762B2">
        <w:t>Tomcat</w:t>
      </w:r>
      <w:r w:rsidRPr="006F137E">
        <w:rPr>
          <w:rFonts w:hint="eastAsia"/>
        </w:rPr>
        <w:t>服务器上。完成，自动实现部</w:t>
      </w:r>
      <w:r>
        <w:rPr>
          <w:rFonts w:hint="eastAsia"/>
        </w:rPr>
        <w:t>署并运行。</w:t>
      </w:r>
    </w:p>
    <w:p w14:paraId="6132FDE2" w14:textId="77777777" w:rsidR="003D506E" w:rsidRDefault="003D506E" w:rsidP="006F137E">
      <w:pPr>
        <w:pStyle w:val="3"/>
      </w:pPr>
      <w:r>
        <w:rPr>
          <w:rFonts w:hint="eastAsia"/>
        </w:rPr>
        <w:t>在浏览器上执行</w:t>
      </w:r>
      <w:r>
        <w:rPr>
          <w:rFonts w:hint="eastAsia"/>
        </w:rPr>
        <w:t>Web</w:t>
      </w:r>
      <w:r>
        <w:rPr>
          <w:rFonts w:hint="eastAsia"/>
        </w:rPr>
        <w:t>应用</w:t>
      </w:r>
    </w:p>
    <w:p w14:paraId="7C42B565" w14:textId="3C272F17" w:rsidR="003D506E" w:rsidRPr="006F137E" w:rsidRDefault="003D506E" w:rsidP="006F137E">
      <w:pPr>
        <w:pStyle w:val="af1"/>
        <w:ind w:firstLine="480"/>
      </w:pPr>
      <w:r w:rsidRPr="006F137E">
        <w:rPr>
          <w:rFonts w:hint="eastAsia"/>
        </w:rPr>
        <w:t>在</w:t>
      </w:r>
      <w:r w:rsidRPr="006F137E">
        <w:rPr>
          <w:rFonts w:hint="eastAsia"/>
        </w:rPr>
        <w:t>IE</w:t>
      </w:r>
      <w:r w:rsidRPr="006F137E">
        <w:rPr>
          <w:rFonts w:hint="eastAsia"/>
        </w:rPr>
        <w:t>浏览器中键入地址：</w:t>
      </w:r>
      <w:r w:rsidR="00891BD1">
        <w:fldChar w:fldCharType="begin"/>
      </w:r>
      <w:r w:rsidR="00891BD1">
        <w:instrText xml:space="preserve"> HYPERLINK "</w:instrText>
      </w:r>
      <w:r w:rsidR="00891BD1" w:rsidRPr="00891BD1">
        <w:instrText>http://localhost:8080/ex2-1/Serv1</w:instrText>
      </w:r>
      <w:r w:rsidR="00891BD1">
        <w:instrText xml:space="preserve">" </w:instrText>
      </w:r>
      <w:r w:rsidR="00891BD1">
        <w:fldChar w:fldCharType="separate"/>
      </w:r>
      <w:r w:rsidR="00891BD1" w:rsidRPr="00BA29C3">
        <w:rPr>
          <w:rStyle w:val="af2"/>
        </w:rPr>
        <w:t>http://localhost:8080/ex2-1/Serv1</w:t>
      </w:r>
      <w:r w:rsidR="00891BD1">
        <w:fldChar w:fldCharType="end"/>
      </w:r>
      <w:r w:rsidRPr="006F137E">
        <w:rPr>
          <w:rFonts w:hint="eastAsia"/>
        </w:rPr>
        <w:t>，运行第一个</w:t>
      </w:r>
      <w:r w:rsidRPr="006F137E">
        <w:rPr>
          <w:rFonts w:hint="eastAsia"/>
        </w:rPr>
        <w:t>Servlet</w:t>
      </w:r>
      <w:r w:rsidRPr="006F137E">
        <w:rPr>
          <w:rFonts w:hint="eastAsia"/>
        </w:rPr>
        <w:t>。</w:t>
      </w:r>
    </w:p>
    <w:p w14:paraId="2635CBEB" w14:textId="77777777" w:rsidR="003D506E" w:rsidRDefault="003D506E" w:rsidP="006F137E">
      <w:pPr>
        <w:pStyle w:val="2"/>
      </w:pPr>
      <w:r>
        <w:rPr>
          <w:rFonts w:hint="eastAsia"/>
        </w:rPr>
        <w:t>开发一个处理</w:t>
      </w:r>
      <w:r>
        <w:rPr>
          <w:rFonts w:hint="eastAsia"/>
        </w:rPr>
        <w:t>Post</w:t>
      </w:r>
      <w:r>
        <w:rPr>
          <w:rFonts w:hint="eastAsia"/>
        </w:rPr>
        <w:t>方法</w:t>
      </w:r>
      <w:r>
        <w:rPr>
          <w:rFonts w:hint="eastAsia"/>
        </w:rPr>
        <w:t>HTTP</w:t>
      </w:r>
      <w:r>
        <w:rPr>
          <w:rFonts w:hint="eastAsia"/>
        </w:rPr>
        <w:t>请求的</w:t>
      </w:r>
      <w:r>
        <w:rPr>
          <w:rFonts w:hint="eastAsia"/>
        </w:rPr>
        <w:t>Servlet</w:t>
      </w:r>
    </w:p>
    <w:p w14:paraId="78DCC352" w14:textId="752384D4" w:rsidR="003D506E" w:rsidRPr="006F137E" w:rsidRDefault="003D506E" w:rsidP="001275FF">
      <w:pPr>
        <w:pStyle w:val="af1"/>
        <w:numPr>
          <w:ilvl w:val="0"/>
          <w:numId w:val="12"/>
        </w:numPr>
        <w:tabs>
          <w:tab w:val="clear" w:pos="1007"/>
          <w:tab w:val="num" w:pos="900"/>
        </w:tabs>
        <w:ind w:left="900" w:firstLineChars="0"/>
      </w:pPr>
      <w:r w:rsidRPr="006F137E">
        <w:rPr>
          <w:rFonts w:hint="eastAsia"/>
        </w:rPr>
        <w:t>根据第三章课件中第</w:t>
      </w:r>
      <w:r w:rsidRPr="006F137E">
        <w:rPr>
          <w:rFonts w:hint="eastAsia"/>
        </w:rPr>
        <w:t>13</w:t>
      </w:r>
      <w:r w:rsidRPr="006F137E">
        <w:rPr>
          <w:rFonts w:hint="eastAsia"/>
        </w:rPr>
        <w:t>页</w:t>
      </w:r>
      <w:r w:rsidRPr="006F137E">
        <w:rPr>
          <w:rFonts w:hint="eastAsia"/>
        </w:rPr>
        <w:t>POST</w:t>
      </w:r>
      <w:r w:rsidRPr="006F137E">
        <w:rPr>
          <w:rFonts w:hint="eastAsia"/>
        </w:rPr>
        <w:t>方法的</w:t>
      </w:r>
      <w:r w:rsidRPr="006F137E">
        <w:rPr>
          <w:rFonts w:hint="eastAsia"/>
        </w:rPr>
        <w:t>Web</w:t>
      </w:r>
      <w:r w:rsidRPr="006F137E">
        <w:rPr>
          <w:rFonts w:hint="eastAsia"/>
        </w:rPr>
        <w:t>表单代码，编写一个</w:t>
      </w:r>
      <w:r w:rsidRPr="006F137E">
        <w:rPr>
          <w:rFonts w:hint="eastAsia"/>
        </w:rPr>
        <w:t>HTML</w:t>
      </w:r>
      <w:r w:rsidRPr="006F137E">
        <w:rPr>
          <w:rFonts w:hint="eastAsia"/>
        </w:rPr>
        <w:t>页面，作为捕获用户提交数据的请求页面，命名为</w:t>
      </w:r>
      <w:hyperlink r:id="rId20" w:history="1">
        <w:r w:rsidRPr="006F137E">
          <w:rPr>
            <w:rStyle w:val="af2"/>
            <w:rFonts w:hint="eastAsia"/>
          </w:rPr>
          <w:t>select.html</w:t>
        </w:r>
      </w:hyperlink>
      <w:r w:rsidRPr="006F137E">
        <w:rPr>
          <w:rFonts w:hint="eastAsia"/>
        </w:rPr>
        <w:t>，放到</w:t>
      </w:r>
      <w:proofErr w:type="spellStart"/>
      <w:r w:rsidRPr="006F137E">
        <w:rPr>
          <w:rFonts w:hint="eastAsia"/>
        </w:rPr>
        <w:t>WebContent</w:t>
      </w:r>
      <w:proofErr w:type="spellEnd"/>
      <w:r w:rsidRPr="006F137E">
        <w:rPr>
          <w:rFonts w:hint="eastAsia"/>
        </w:rPr>
        <w:t>目录下；</w:t>
      </w:r>
    </w:p>
    <w:p w14:paraId="483E0F88" w14:textId="2E7F213F" w:rsidR="003D506E" w:rsidRPr="006F137E" w:rsidRDefault="003D506E" w:rsidP="001275FF">
      <w:pPr>
        <w:pStyle w:val="af1"/>
        <w:numPr>
          <w:ilvl w:val="0"/>
          <w:numId w:val="12"/>
        </w:numPr>
        <w:tabs>
          <w:tab w:val="clear" w:pos="1007"/>
          <w:tab w:val="num" w:pos="900"/>
        </w:tabs>
        <w:ind w:left="900" w:firstLineChars="0"/>
      </w:pPr>
      <w:r w:rsidRPr="006F137E">
        <w:rPr>
          <w:rFonts w:hint="eastAsia"/>
        </w:rPr>
        <w:t>编写处理</w:t>
      </w:r>
      <w:r w:rsidRPr="006F137E">
        <w:rPr>
          <w:rFonts w:hint="eastAsia"/>
        </w:rPr>
        <w:t>POST</w:t>
      </w:r>
      <w:r w:rsidRPr="006F137E">
        <w:rPr>
          <w:rFonts w:hint="eastAsia"/>
        </w:rPr>
        <w:t>请求数据的</w:t>
      </w:r>
      <w:r w:rsidRPr="006F137E">
        <w:rPr>
          <w:rFonts w:hint="eastAsia"/>
        </w:rPr>
        <w:t>Servlet</w:t>
      </w:r>
      <w:r w:rsidRPr="006F137E">
        <w:rPr>
          <w:rFonts w:hint="eastAsia"/>
        </w:rPr>
        <w:t>：</w:t>
      </w:r>
      <w:r w:rsidRPr="006F137E">
        <w:fldChar w:fldCharType="begin"/>
      </w:r>
      <w:r w:rsidR="00361F6C">
        <w:instrText>HYPERLINK "C:\\Users\\Eric-Feng's X1\\AppData\\Local\\Temp\\Temp1_JavaEE</w:instrText>
      </w:r>
      <w:r w:rsidR="00361F6C">
        <w:instrText>实验</w:instrText>
      </w:r>
      <w:r w:rsidR="00361F6C">
        <w:instrText>1.zip\\JavaEE</w:instrText>
      </w:r>
      <w:r w:rsidR="00361F6C">
        <w:instrText>瀹為獙</w:instrText>
      </w:r>
      <w:r w:rsidR="00361F6C">
        <w:instrText>1\\ex1\\SelectBeerServlet.java"</w:instrText>
      </w:r>
      <w:r w:rsidRPr="006F137E">
        <w:fldChar w:fldCharType="separate"/>
      </w:r>
      <w:r w:rsidRPr="006F137E">
        <w:rPr>
          <w:rStyle w:val="af2"/>
          <w:rFonts w:hint="eastAsia"/>
        </w:rPr>
        <w:t>SelectBeerServlet.java</w:t>
      </w:r>
      <w:r w:rsidRPr="006F137E">
        <w:fldChar w:fldCharType="end"/>
      </w:r>
      <w:r w:rsidRPr="006F137E">
        <w:rPr>
          <w:rFonts w:hint="eastAsia"/>
        </w:rPr>
        <w:t>，在其</w:t>
      </w:r>
      <w:proofErr w:type="spellStart"/>
      <w:r w:rsidRPr="006F137E">
        <w:rPr>
          <w:rFonts w:hint="eastAsia"/>
        </w:rPr>
        <w:t>doPost</w:t>
      </w:r>
      <w:proofErr w:type="spellEnd"/>
      <w:r w:rsidRPr="006F137E">
        <w:rPr>
          <w:rFonts w:hint="eastAsia"/>
        </w:rPr>
        <w:t>( )</w:t>
      </w:r>
      <w:r w:rsidRPr="006F137E">
        <w:rPr>
          <w:rFonts w:hint="eastAsia"/>
        </w:rPr>
        <w:t>方法中将提交的</w:t>
      </w:r>
      <w:r w:rsidRPr="006F137E">
        <w:rPr>
          <w:rFonts w:hint="eastAsia"/>
        </w:rPr>
        <w:t>color</w:t>
      </w:r>
      <w:r w:rsidRPr="006F137E">
        <w:rPr>
          <w:rFonts w:hint="eastAsia"/>
        </w:rPr>
        <w:t>数据显示在响应页面上，并配置相应的</w:t>
      </w:r>
      <w:r w:rsidRPr="006F137E">
        <w:rPr>
          <w:rFonts w:hint="eastAsia"/>
        </w:rPr>
        <w:t>DD</w:t>
      </w:r>
      <w:r w:rsidRPr="006F137E">
        <w:rPr>
          <w:rFonts w:hint="eastAsia"/>
        </w:rPr>
        <w:t>。</w:t>
      </w:r>
    </w:p>
    <w:p w14:paraId="0FE6C03B" w14:textId="77777777" w:rsidR="003D506E" w:rsidRPr="008F27F6" w:rsidRDefault="003D506E" w:rsidP="001275FF">
      <w:pPr>
        <w:pStyle w:val="af1"/>
        <w:numPr>
          <w:ilvl w:val="0"/>
          <w:numId w:val="12"/>
        </w:numPr>
        <w:tabs>
          <w:tab w:val="clear" w:pos="1007"/>
          <w:tab w:val="num" w:pos="900"/>
        </w:tabs>
        <w:ind w:left="900" w:firstLineChars="0"/>
      </w:pPr>
      <w:r w:rsidRPr="006F137E">
        <w:rPr>
          <w:rFonts w:hint="eastAsia"/>
        </w:rPr>
        <w:t>按照</w:t>
      </w:r>
      <w:r w:rsidRPr="006F137E">
        <w:rPr>
          <w:rFonts w:hint="eastAsia"/>
        </w:rPr>
        <w:t>5.3</w:t>
      </w:r>
      <w:r w:rsidRPr="006F137E">
        <w:rPr>
          <w:rFonts w:hint="eastAsia"/>
        </w:rPr>
        <w:t>节的方法编译、</w:t>
      </w:r>
      <w:r w:rsidRPr="00A611BC">
        <w:rPr>
          <w:rFonts w:hint="eastAsia"/>
        </w:rPr>
        <w:t>部署、运行和使用</w:t>
      </w:r>
      <w:r w:rsidRPr="00A611BC">
        <w:rPr>
          <w:rFonts w:hint="eastAsia"/>
        </w:rPr>
        <w:t>Web</w:t>
      </w:r>
      <w:r w:rsidRPr="00A611BC">
        <w:rPr>
          <w:rFonts w:hint="eastAsia"/>
        </w:rPr>
        <w:t>应用</w:t>
      </w:r>
      <w:r>
        <w:rPr>
          <w:rFonts w:hint="eastAsia"/>
        </w:rPr>
        <w:t>。</w:t>
      </w:r>
    </w:p>
    <w:p w14:paraId="22695986" w14:textId="77777777" w:rsidR="003D506E" w:rsidRPr="00C26BEF" w:rsidRDefault="003D506E" w:rsidP="00723418">
      <w:pPr>
        <w:pStyle w:val="2"/>
      </w:pPr>
      <w:r>
        <w:rPr>
          <w:rFonts w:hint="eastAsia"/>
        </w:rPr>
        <w:t>自己动手完成以下工作</w:t>
      </w:r>
    </w:p>
    <w:p w14:paraId="07480B80" w14:textId="3051EC6A" w:rsidR="003D506E" w:rsidRPr="00723418" w:rsidRDefault="003D506E" w:rsidP="007A1188">
      <w:pPr>
        <w:pStyle w:val="af1"/>
        <w:numPr>
          <w:ilvl w:val="0"/>
          <w:numId w:val="13"/>
        </w:numPr>
        <w:tabs>
          <w:tab w:val="clear" w:pos="1007"/>
          <w:tab w:val="num" w:pos="900"/>
        </w:tabs>
        <w:ind w:left="900" w:firstLineChars="0"/>
      </w:pPr>
      <w:r w:rsidRPr="00723418">
        <w:rPr>
          <w:rFonts w:hint="eastAsia"/>
        </w:rPr>
        <w:t>根据第三章课件中第</w:t>
      </w:r>
      <w:r w:rsidRPr="00723418">
        <w:rPr>
          <w:rFonts w:hint="eastAsia"/>
        </w:rPr>
        <w:t>17</w:t>
      </w:r>
      <w:r w:rsidRPr="00723418">
        <w:rPr>
          <w:rFonts w:hint="eastAsia"/>
        </w:rPr>
        <w:t>页的代码，编写一个向客户端</w:t>
      </w:r>
      <w:proofErr w:type="gramStart"/>
      <w:r w:rsidRPr="00723418">
        <w:rPr>
          <w:rFonts w:hint="eastAsia"/>
        </w:rPr>
        <w:t>发送非</w:t>
      </w:r>
      <w:proofErr w:type="gramEnd"/>
      <w:r w:rsidRPr="00723418">
        <w:rPr>
          <w:rFonts w:hint="eastAsia"/>
        </w:rPr>
        <w:t>HTML</w:t>
      </w:r>
      <w:r w:rsidRPr="00723418">
        <w:rPr>
          <w:rFonts w:hint="eastAsia"/>
        </w:rPr>
        <w:t>数据的</w:t>
      </w:r>
      <w:r w:rsidRPr="00723418">
        <w:rPr>
          <w:rFonts w:hint="eastAsia"/>
        </w:rPr>
        <w:t>Servlet</w:t>
      </w:r>
      <w:r w:rsidRPr="00723418">
        <w:rPr>
          <w:rFonts w:hint="eastAsia"/>
        </w:rPr>
        <w:t>：</w:t>
      </w:r>
      <w:r w:rsidRPr="00723418">
        <w:rPr>
          <w:rFonts w:hint="eastAsia"/>
        </w:rPr>
        <w:t>CodeReturn.java</w:t>
      </w:r>
      <w:r w:rsidRPr="00723418">
        <w:rPr>
          <w:rFonts w:hint="eastAsia"/>
        </w:rPr>
        <w:t>。其中发送的</w:t>
      </w:r>
      <w:r w:rsidRPr="00723418">
        <w:rPr>
          <w:rFonts w:hint="eastAsia"/>
        </w:rPr>
        <w:t>jar</w:t>
      </w:r>
      <w:r w:rsidRPr="00723418">
        <w:rPr>
          <w:rFonts w:hint="eastAsia"/>
        </w:rPr>
        <w:t>文件为：</w:t>
      </w:r>
      <w:r w:rsidRPr="00723418">
        <w:fldChar w:fldCharType="begin"/>
      </w:r>
      <w:r w:rsidR="00361F6C">
        <w:instrText>HYPERLINK "C:\\Users\\Eric-Feng's X1\\AppData\\Local\\Temp\\Temp1_JavaEE</w:instrText>
      </w:r>
      <w:r w:rsidR="00361F6C">
        <w:instrText>实验</w:instrText>
      </w:r>
      <w:r w:rsidR="00361F6C">
        <w:instrText>1.zip\\JavaEE</w:instrText>
      </w:r>
      <w:r w:rsidR="00361F6C">
        <w:instrText>瀹為獙</w:instrText>
      </w:r>
      <w:r w:rsidR="00361F6C">
        <w:instrText>1\\ex1\\bookCode.jar"</w:instrText>
      </w:r>
      <w:r w:rsidRPr="00723418">
        <w:fldChar w:fldCharType="separate"/>
      </w:r>
      <w:r w:rsidRPr="00723418">
        <w:rPr>
          <w:rFonts w:hint="eastAsia"/>
        </w:rPr>
        <w:t>bookCode.jar</w:t>
      </w:r>
      <w:r w:rsidRPr="00723418">
        <w:fldChar w:fldCharType="end"/>
      </w:r>
      <w:r w:rsidRPr="00723418">
        <w:rPr>
          <w:rFonts w:hint="eastAsia"/>
        </w:rPr>
        <w:t>，将它放到</w:t>
      </w:r>
      <w:proofErr w:type="spellStart"/>
      <w:r w:rsidRPr="00723418">
        <w:rPr>
          <w:rFonts w:hint="eastAsia"/>
        </w:rPr>
        <w:t>WebContent</w:t>
      </w:r>
      <w:proofErr w:type="spellEnd"/>
      <w:r w:rsidRPr="00723418">
        <w:rPr>
          <w:rFonts w:hint="eastAsia"/>
        </w:rPr>
        <w:t>目录下的</w:t>
      </w:r>
      <w:r w:rsidRPr="00723418">
        <w:rPr>
          <w:rFonts w:hint="eastAsia"/>
        </w:rPr>
        <w:t>resources</w:t>
      </w:r>
      <w:r w:rsidRPr="00723418">
        <w:rPr>
          <w:rFonts w:hint="eastAsia"/>
        </w:rPr>
        <w:t>子目录中。</w:t>
      </w:r>
    </w:p>
    <w:p w14:paraId="71EDD1B0" w14:textId="7E929E98" w:rsidR="003D506E" w:rsidRDefault="003D506E" w:rsidP="001275FF">
      <w:pPr>
        <w:pStyle w:val="af1"/>
        <w:numPr>
          <w:ilvl w:val="0"/>
          <w:numId w:val="13"/>
        </w:numPr>
        <w:tabs>
          <w:tab w:val="clear" w:pos="1007"/>
          <w:tab w:val="num" w:pos="900"/>
        </w:tabs>
        <w:ind w:left="900" w:firstLineChars="0"/>
      </w:pPr>
      <w:r w:rsidRPr="00723418">
        <w:rPr>
          <w:rFonts w:hint="eastAsia"/>
        </w:rPr>
        <w:t>根据第四章课件中第</w:t>
      </w:r>
      <w:r w:rsidRPr="00723418">
        <w:rPr>
          <w:rFonts w:hint="eastAsia"/>
        </w:rPr>
        <w:t>6</w:t>
      </w:r>
      <w:r w:rsidRPr="00723418">
        <w:rPr>
          <w:rFonts w:hint="eastAsia"/>
        </w:rPr>
        <w:t>页、第</w:t>
      </w:r>
      <w:r w:rsidRPr="00723418">
        <w:rPr>
          <w:rFonts w:hint="eastAsia"/>
        </w:rPr>
        <w:t>7</w:t>
      </w:r>
      <w:r w:rsidRPr="00723418">
        <w:rPr>
          <w:rFonts w:hint="eastAsia"/>
        </w:rPr>
        <w:t>页和第</w:t>
      </w:r>
      <w:r w:rsidRPr="00723418">
        <w:rPr>
          <w:rFonts w:hint="eastAsia"/>
        </w:rPr>
        <w:t>8</w:t>
      </w:r>
      <w:r w:rsidRPr="00723418">
        <w:rPr>
          <w:rFonts w:hint="eastAsia"/>
        </w:rPr>
        <w:t>页的内容，编写一个使用</w:t>
      </w:r>
      <w:r w:rsidRPr="00723418">
        <w:rPr>
          <w:rFonts w:hint="eastAsia"/>
        </w:rPr>
        <w:t>Servlet</w:t>
      </w:r>
      <w:r w:rsidRPr="00723418">
        <w:rPr>
          <w:rFonts w:hint="eastAsia"/>
        </w:rPr>
        <w:t>初始化参数和上下文初始化参数的</w:t>
      </w:r>
      <w:r w:rsidRPr="00723418">
        <w:rPr>
          <w:rFonts w:hint="eastAsia"/>
        </w:rPr>
        <w:t>Servlet: TestInitParams.java</w:t>
      </w:r>
      <w:r w:rsidRPr="00723418">
        <w:rPr>
          <w:rFonts w:hint="eastAsia"/>
        </w:rPr>
        <w:t>，并配置其</w:t>
      </w:r>
      <w:r w:rsidRPr="00723418">
        <w:rPr>
          <w:rFonts w:hint="eastAsia"/>
        </w:rPr>
        <w:t>DD</w:t>
      </w:r>
      <w:r w:rsidRPr="00723418">
        <w:rPr>
          <w:rFonts w:hint="eastAsia"/>
        </w:rPr>
        <w:t>，在其中既包含</w:t>
      </w:r>
      <w:r w:rsidRPr="00723418">
        <w:rPr>
          <w:rFonts w:hint="eastAsia"/>
        </w:rPr>
        <w:t>&lt;</w:t>
      </w:r>
      <w:proofErr w:type="spellStart"/>
      <w:r w:rsidRPr="00723418">
        <w:rPr>
          <w:rFonts w:hint="eastAsia"/>
        </w:rPr>
        <w:t>init</w:t>
      </w:r>
      <w:proofErr w:type="spellEnd"/>
      <w:r w:rsidRPr="00723418">
        <w:rPr>
          <w:rFonts w:hint="eastAsia"/>
        </w:rPr>
        <w:t>-param&gt;</w:t>
      </w:r>
      <w:r w:rsidRPr="00723418">
        <w:rPr>
          <w:rFonts w:hint="eastAsia"/>
        </w:rPr>
        <w:t>又包含</w:t>
      </w:r>
      <w:r w:rsidRPr="00723418">
        <w:rPr>
          <w:rFonts w:hint="eastAsia"/>
        </w:rPr>
        <w:t>&lt;context-param&gt;</w:t>
      </w:r>
      <w:r w:rsidRPr="00723418">
        <w:rPr>
          <w:rFonts w:hint="eastAsia"/>
        </w:rPr>
        <w:t>。部署并运行它，查看运行结果。</w:t>
      </w:r>
    </w:p>
    <w:p w14:paraId="0F6293CF" w14:textId="77777777" w:rsidR="00B25AAD" w:rsidRDefault="00B25AAD" w:rsidP="00B25AAD">
      <w:pPr>
        <w:pStyle w:val="2"/>
      </w:pPr>
      <w:r>
        <w:rPr>
          <w:rFonts w:hint="eastAsia"/>
        </w:rPr>
        <w:lastRenderedPageBreak/>
        <w:t>开发一个简单的购物车</w:t>
      </w:r>
    </w:p>
    <w:p w14:paraId="2DD47F80" w14:textId="77777777" w:rsidR="00B25AAD" w:rsidRDefault="00B25AAD" w:rsidP="00B25AAD">
      <w:pPr>
        <w:pStyle w:val="3"/>
        <w:numPr>
          <w:ilvl w:val="2"/>
          <w:numId w:val="17"/>
        </w:numPr>
      </w:pPr>
      <w:r>
        <w:rPr>
          <w:rFonts w:hint="eastAsia"/>
        </w:rPr>
        <w:t>新建一个动态</w:t>
      </w:r>
      <w:r>
        <w:t>Web</w:t>
      </w:r>
      <w:r>
        <w:rPr>
          <w:rFonts w:hint="eastAsia"/>
        </w:rPr>
        <w:t>项目</w:t>
      </w:r>
    </w:p>
    <w:p w14:paraId="4C2C14EF" w14:textId="77777777" w:rsidR="00B25AAD" w:rsidRDefault="00B25AAD" w:rsidP="00B25AAD">
      <w:pPr>
        <w:pStyle w:val="af1"/>
        <w:numPr>
          <w:ilvl w:val="0"/>
          <w:numId w:val="18"/>
        </w:numPr>
        <w:tabs>
          <w:tab w:val="clear" w:pos="593"/>
          <w:tab w:val="num" w:pos="900"/>
        </w:tabs>
        <w:ind w:left="900" w:firstLineChars="0"/>
      </w:pPr>
      <w:r>
        <w:rPr>
          <w:rFonts w:hint="eastAsia"/>
        </w:rPr>
        <w:t>打开</w:t>
      </w:r>
      <w:r>
        <w:t>Eclipse workbench</w:t>
      </w:r>
      <w:r>
        <w:rPr>
          <w:rFonts w:hint="eastAsia"/>
        </w:rPr>
        <w:t>，选择菜单</w:t>
      </w:r>
      <w:r>
        <w:t>File</w:t>
      </w:r>
      <w:r>
        <w:sym w:font="Wingdings" w:char="F0E0"/>
      </w:r>
      <w:r>
        <w:t>New</w:t>
      </w:r>
      <w:r>
        <w:sym w:font="Wingdings" w:char="F0E0"/>
      </w:r>
      <w:r>
        <w:t>Project…</w:t>
      </w:r>
      <w:r>
        <w:rPr>
          <w:rFonts w:hint="eastAsia"/>
        </w:rPr>
        <w:t>打开</w:t>
      </w:r>
      <w:r>
        <w:t>New Project</w:t>
      </w:r>
      <w:r>
        <w:rPr>
          <w:rFonts w:hint="eastAsia"/>
        </w:rPr>
        <w:t>向导窗口；</w:t>
      </w:r>
    </w:p>
    <w:p w14:paraId="522C00F2" w14:textId="72652844" w:rsidR="00B25AAD" w:rsidRDefault="00B25AAD" w:rsidP="00B25AAD">
      <w:pPr>
        <w:pStyle w:val="af1"/>
        <w:numPr>
          <w:ilvl w:val="0"/>
          <w:numId w:val="18"/>
        </w:numPr>
        <w:tabs>
          <w:tab w:val="clear" w:pos="593"/>
          <w:tab w:val="num" w:pos="900"/>
        </w:tabs>
        <w:ind w:left="900" w:firstLineChars="0"/>
      </w:pPr>
      <w:r>
        <w:rPr>
          <w:rFonts w:hint="eastAsia"/>
        </w:rPr>
        <w:t>选择</w:t>
      </w:r>
      <w:r>
        <w:t>Web/Dynamic Web Project</w:t>
      </w:r>
      <w:r>
        <w:rPr>
          <w:rFonts w:hint="eastAsia"/>
        </w:rPr>
        <w:t>，</w:t>
      </w:r>
      <w:r>
        <w:t>Next</w:t>
      </w:r>
      <w:r>
        <w:rPr>
          <w:rFonts w:hint="eastAsia"/>
        </w:rPr>
        <w:t>，命名新的动态</w:t>
      </w:r>
      <w:r>
        <w:t>Web</w:t>
      </w:r>
      <w:r>
        <w:rPr>
          <w:rFonts w:hint="eastAsia"/>
        </w:rPr>
        <w:t>项目名为</w:t>
      </w:r>
      <w:r>
        <w:rPr>
          <w:rFonts w:hint="eastAsia"/>
        </w:rPr>
        <w:t>ex</w:t>
      </w:r>
      <w:r>
        <w:t>2-</w:t>
      </w:r>
      <w:r>
        <w:t>2</w:t>
      </w:r>
      <w:r>
        <w:rPr>
          <w:rFonts w:hint="eastAsia"/>
        </w:rPr>
        <w:t>，</w:t>
      </w:r>
      <w:r>
        <w:t>Target Runtime</w:t>
      </w:r>
      <w:r>
        <w:rPr>
          <w:rFonts w:hint="eastAsia"/>
        </w:rPr>
        <w:t>为</w:t>
      </w:r>
      <w:r>
        <w:t>Tomcat v8.0</w:t>
      </w:r>
      <w:r>
        <w:rPr>
          <w:rFonts w:hint="eastAsia"/>
        </w:rPr>
        <w:t>；</w:t>
      </w:r>
    </w:p>
    <w:p w14:paraId="7D2D21DF" w14:textId="77777777" w:rsidR="00B25AAD" w:rsidRDefault="00B25AAD" w:rsidP="00B25AAD">
      <w:pPr>
        <w:pStyle w:val="af1"/>
        <w:numPr>
          <w:ilvl w:val="0"/>
          <w:numId w:val="18"/>
        </w:numPr>
        <w:tabs>
          <w:tab w:val="clear" w:pos="593"/>
          <w:tab w:val="num" w:pos="900"/>
        </w:tabs>
        <w:ind w:left="900" w:firstLineChars="0"/>
      </w:pPr>
      <w:r>
        <w:rPr>
          <w:rFonts w:hint="eastAsia"/>
        </w:rPr>
        <w:t>点击下一步，在</w:t>
      </w:r>
      <w:r>
        <w:t>Project Facets</w:t>
      </w:r>
      <w:r>
        <w:rPr>
          <w:rFonts w:hint="eastAsia"/>
        </w:rPr>
        <w:t>中配置</w:t>
      </w:r>
      <w:r>
        <w:t>Dynamic Web Module</w:t>
      </w:r>
      <w:r>
        <w:rPr>
          <w:rFonts w:hint="eastAsia"/>
        </w:rPr>
        <w:t>版本为</w:t>
      </w:r>
      <w:r>
        <w:t>2.4</w:t>
      </w:r>
      <w:r>
        <w:rPr>
          <w:rFonts w:hint="eastAsia"/>
        </w:rPr>
        <w:t>，完成。</w:t>
      </w:r>
    </w:p>
    <w:p w14:paraId="47795FAC" w14:textId="77777777" w:rsidR="00B25AAD" w:rsidRDefault="00B25AAD" w:rsidP="00B25AAD">
      <w:pPr>
        <w:pStyle w:val="3"/>
        <w:numPr>
          <w:ilvl w:val="2"/>
          <w:numId w:val="17"/>
        </w:numPr>
      </w:pPr>
      <w:r>
        <w:rPr>
          <w:rFonts w:hint="eastAsia"/>
        </w:rPr>
        <w:t>开发</w:t>
      </w:r>
      <w:proofErr w:type="spellStart"/>
      <w:r>
        <w:t>ShoppingCart</w:t>
      </w:r>
      <w:proofErr w:type="spellEnd"/>
    </w:p>
    <w:p w14:paraId="16582679" w14:textId="77777777" w:rsidR="00B25AAD" w:rsidRDefault="00B25AAD" w:rsidP="00B25AAD">
      <w:pPr>
        <w:numPr>
          <w:ilvl w:val="0"/>
          <w:numId w:val="19"/>
        </w:numPr>
        <w:spacing w:line="360" w:lineRule="auto"/>
        <w:ind w:left="902" w:hanging="397"/>
        <w:jc w:val="both"/>
        <w:rPr>
          <w:rFonts w:ascii="宋体" w:hAnsi="宋体"/>
          <w:sz w:val="24"/>
          <w:szCs w:val="24"/>
        </w:rPr>
      </w:pPr>
      <w:r>
        <w:rPr>
          <w:rStyle w:val="Char"/>
          <w:rFonts w:hint="eastAsia"/>
        </w:rPr>
        <w:t>在</w:t>
      </w:r>
      <w:r>
        <w:rPr>
          <w:rStyle w:val="Char"/>
        </w:rPr>
        <w:t>Project Explorer</w:t>
      </w:r>
      <w:r>
        <w:rPr>
          <w:rStyle w:val="Char"/>
          <w:rFonts w:hint="eastAsia"/>
        </w:rPr>
        <w:t>中的</w:t>
      </w:r>
      <w:r>
        <w:rPr>
          <w:rStyle w:val="Char"/>
        </w:rPr>
        <w:t xml:space="preserve">Java Resources: </w:t>
      </w:r>
      <w:proofErr w:type="spellStart"/>
      <w:r>
        <w:rPr>
          <w:rStyle w:val="Char"/>
        </w:rPr>
        <w:t>src</w:t>
      </w:r>
      <w:proofErr w:type="spellEnd"/>
      <w:r>
        <w:rPr>
          <w:rStyle w:val="Char"/>
          <w:rFonts w:hint="eastAsia"/>
        </w:rPr>
        <w:t>文件夹上点击鼠标右键，选择</w:t>
      </w:r>
      <w:r>
        <w:rPr>
          <w:rStyle w:val="Char"/>
        </w:rPr>
        <w:t>New</w:t>
      </w:r>
      <w:r>
        <w:rPr>
          <w:rStyle w:val="Char"/>
        </w:rPr>
        <w:sym w:font="Wingdings" w:char="F0E0"/>
      </w:r>
      <w:r>
        <w:rPr>
          <w:rStyle w:val="Char"/>
        </w:rPr>
        <w:t>Class</w:t>
      </w:r>
      <w:r>
        <w:rPr>
          <w:rStyle w:val="Char"/>
          <w:rFonts w:hint="eastAsia"/>
        </w:rPr>
        <w:t>，在弹出</w:t>
      </w:r>
      <w:r>
        <w:rPr>
          <w:rFonts w:ascii="宋体" w:hAnsi="宋体" w:hint="eastAsia"/>
          <w:sz w:val="24"/>
          <w:szCs w:val="24"/>
        </w:rPr>
        <w:t>窗口中键入下图中内容；</w:t>
      </w:r>
    </w:p>
    <w:p w14:paraId="4EC8B364" w14:textId="0FD103F0" w:rsidR="00B25AAD" w:rsidRDefault="00B25AAD" w:rsidP="00B25AAD">
      <w:pPr>
        <w:jc w:val="center"/>
        <w:rPr>
          <w:rFonts w:ascii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E7C9E60" wp14:editId="4BF84F71">
            <wp:extent cx="4137660" cy="4145555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414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6EF74" w14:textId="77777777" w:rsidR="00B25AAD" w:rsidRDefault="00B25AAD" w:rsidP="00B25AAD">
      <w:pPr>
        <w:numPr>
          <w:ilvl w:val="0"/>
          <w:numId w:val="19"/>
        </w:numPr>
        <w:spacing w:line="460" w:lineRule="exact"/>
        <w:jc w:val="both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编写ShoppingCart.java；</w:t>
      </w:r>
    </w:p>
    <w:p w14:paraId="2D6CECBD" w14:textId="77777777" w:rsidR="00B25AAD" w:rsidRDefault="00B25AAD" w:rsidP="00B25AAD">
      <w:pPr>
        <w:numPr>
          <w:ilvl w:val="0"/>
          <w:numId w:val="19"/>
        </w:numPr>
        <w:spacing w:line="460" w:lineRule="exact"/>
        <w:jc w:val="both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双击Deployment Descriptor: &lt;web app&gt;，编辑web.xml，使之成为web.xml。</w:t>
      </w:r>
    </w:p>
    <w:p w14:paraId="46C2DFF5" w14:textId="77777777" w:rsidR="00B25AAD" w:rsidRDefault="00B25AAD" w:rsidP="00B25AAD">
      <w:pPr>
        <w:pStyle w:val="3"/>
        <w:numPr>
          <w:ilvl w:val="2"/>
          <w:numId w:val="17"/>
        </w:numPr>
        <w:rPr>
          <w:rFonts w:hint="eastAsia"/>
        </w:rPr>
      </w:pPr>
      <w:r>
        <w:rPr>
          <w:rFonts w:hint="eastAsia"/>
        </w:rPr>
        <w:lastRenderedPageBreak/>
        <w:t>开发图书显示页面</w:t>
      </w:r>
    </w:p>
    <w:p w14:paraId="3D1696EA" w14:textId="77777777" w:rsidR="00B25AAD" w:rsidRDefault="00B25AAD" w:rsidP="00B25AAD">
      <w:pPr>
        <w:pStyle w:val="af1"/>
        <w:numPr>
          <w:ilvl w:val="1"/>
          <w:numId w:val="19"/>
        </w:numPr>
        <w:tabs>
          <w:tab w:val="clear" w:pos="840"/>
          <w:tab w:val="num" w:pos="720"/>
        </w:tabs>
        <w:ind w:left="720" w:firstLineChars="0" w:hanging="360"/>
      </w:pPr>
      <w:r>
        <w:rPr>
          <w:rFonts w:hint="eastAsia"/>
        </w:rPr>
        <w:t>在</w:t>
      </w:r>
      <w:r>
        <w:t>Project Explorer</w:t>
      </w:r>
      <w:r>
        <w:rPr>
          <w:rFonts w:hint="eastAsia"/>
        </w:rPr>
        <w:t>中的</w:t>
      </w:r>
      <w:proofErr w:type="spellStart"/>
      <w:r>
        <w:t>WebContent</w:t>
      </w:r>
      <w:proofErr w:type="spellEnd"/>
      <w:r>
        <w:rPr>
          <w:rFonts w:hint="eastAsia"/>
        </w:rPr>
        <w:t>文件夹上点击鼠标右键，选择</w:t>
      </w:r>
      <w:r>
        <w:t>New</w:t>
      </w:r>
      <w:r>
        <w:sym w:font="Wingdings" w:char="F0E0"/>
      </w:r>
      <w:r>
        <w:t>HTML</w:t>
      </w:r>
      <w:r>
        <w:rPr>
          <w:rFonts w:hint="eastAsia"/>
        </w:rPr>
        <w:t>，命名为</w:t>
      </w:r>
      <w:r>
        <w:t>bookstore.html</w:t>
      </w:r>
      <w:r>
        <w:rPr>
          <w:rFonts w:hint="eastAsia"/>
        </w:rPr>
        <w:t>，完成；</w:t>
      </w:r>
    </w:p>
    <w:p w14:paraId="26A871D7" w14:textId="77777777" w:rsidR="00B25AAD" w:rsidRDefault="00B25AAD" w:rsidP="00B25AAD">
      <w:pPr>
        <w:pStyle w:val="af1"/>
        <w:numPr>
          <w:ilvl w:val="1"/>
          <w:numId w:val="19"/>
        </w:numPr>
        <w:tabs>
          <w:tab w:val="clear" w:pos="840"/>
          <w:tab w:val="num" w:pos="720"/>
        </w:tabs>
        <w:ind w:left="720" w:firstLineChars="0" w:hanging="360"/>
      </w:pPr>
      <w:r>
        <w:rPr>
          <w:rFonts w:hint="eastAsia"/>
        </w:rPr>
        <w:t>编辑</w:t>
      </w:r>
      <w:r>
        <w:t>bookstore.html</w:t>
      </w:r>
      <w:r>
        <w:rPr>
          <w:rFonts w:hint="eastAsia"/>
        </w:rPr>
        <w:t>内容，使之成为</w:t>
      </w:r>
      <w:r>
        <w:t>bookstore.html</w:t>
      </w:r>
      <w:r>
        <w:rPr>
          <w:rFonts w:hint="eastAsia"/>
        </w:rPr>
        <w:t>。</w:t>
      </w:r>
    </w:p>
    <w:p w14:paraId="27240EFD" w14:textId="77777777" w:rsidR="00B25AAD" w:rsidRDefault="00B25AAD" w:rsidP="00B25AAD">
      <w:pPr>
        <w:pStyle w:val="2"/>
        <w:numPr>
          <w:ilvl w:val="1"/>
          <w:numId w:val="17"/>
        </w:numPr>
      </w:pPr>
      <w:r>
        <w:rPr>
          <w:rFonts w:hint="eastAsia"/>
        </w:rPr>
        <w:t>编译、部署、运行和使用</w:t>
      </w:r>
      <w:r>
        <w:t>Web</w:t>
      </w:r>
      <w:r>
        <w:rPr>
          <w:rFonts w:hint="eastAsia"/>
        </w:rPr>
        <w:t>应用</w:t>
      </w:r>
    </w:p>
    <w:p w14:paraId="2D5FB722" w14:textId="77777777" w:rsidR="00B25AAD" w:rsidRDefault="00B25AAD" w:rsidP="00B25AAD">
      <w:pPr>
        <w:pStyle w:val="3"/>
        <w:numPr>
          <w:ilvl w:val="2"/>
          <w:numId w:val="17"/>
        </w:numPr>
      </w:pPr>
      <w:r>
        <w:rPr>
          <w:rFonts w:hint="eastAsia"/>
        </w:rPr>
        <w:t>编译、部署、运行</w:t>
      </w:r>
      <w:r>
        <w:t>Web</w:t>
      </w:r>
      <w:r>
        <w:rPr>
          <w:rFonts w:hint="eastAsia"/>
        </w:rPr>
        <w:t>应用</w:t>
      </w:r>
    </w:p>
    <w:p w14:paraId="4C01682C" w14:textId="49A08F82" w:rsidR="00B25AAD" w:rsidRDefault="00B25AAD" w:rsidP="00B25AAD">
      <w:pPr>
        <w:pStyle w:val="af1"/>
        <w:numPr>
          <w:ilvl w:val="1"/>
          <w:numId w:val="20"/>
        </w:numPr>
        <w:tabs>
          <w:tab w:val="num" w:pos="900"/>
        </w:tabs>
        <w:ind w:left="900" w:firstLineChars="0"/>
      </w:pPr>
      <w:r>
        <w:rPr>
          <w:rFonts w:hint="eastAsia"/>
        </w:rPr>
        <w:t>在</w:t>
      </w:r>
      <w:r>
        <w:t>ex2</w:t>
      </w:r>
      <w:r>
        <w:t>-2</w:t>
      </w:r>
      <w:r>
        <w:rPr>
          <w:rFonts w:hint="eastAsia"/>
        </w:rPr>
        <w:t>项目上点击鼠标右键，在弹出菜单上选取</w:t>
      </w:r>
      <w:r>
        <w:t>Run As</w:t>
      </w:r>
      <w:r>
        <w:sym w:font="Wingdings" w:char="F0E0"/>
      </w:r>
      <w:r>
        <w:t>Run on Server</w:t>
      </w:r>
      <w:r>
        <w:rPr>
          <w:rFonts w:hint="eastAsia"/>
        </w:rPr>
        <w:t>；</w:t>
      </w:r>
    </w:p>
    <w:p w14:paraId="6D062B23" w14:textId="4DE410C4" w:rsidR="00B25AAD" w:rsidRDefault="00B25AAD" w:rsidP="00B25AAD">
      <w:pPr>
        <w:pStyle w:val="af1"/>
        <w:numPr>
          <w:ilvl w:val="1"/>
          <w:numId w:val="20"/>
        </w:numPr>
        <w:tabs>
          <w:tab w:val="num" w:pos="900"/>
        </w:tabs>
        <w:ind w:left="900" w:firstLineChars="0"/>
      </w:pPr>
      <w:r>
        <w:rPr>
          <w:rFonts w:hint="eastAsia"/>
        </w:rPr>
        <w:t>在</w:t>
      </w:r>
      <w:r>
        <w:t>Run on Server</w:t>
      </w:r>
      <w:r>
        <w:rPr>
          <w:rFonts w:hint="eastAsia"/>
        </w:rPr>
        <w:t>窗口，选择</w:t>
      </w:r>
      <w:r>
        <w:t>Choose an existing server</w:t>
      </w:r>
      <w:r>
        <w:rPr>
          <w:rFonts w:hint="eastAsia"/>
        </w:rPr>
        <w:t>，并选择</w:t>
      </w:r>
      <w:r>
        <w:t>Tomcat v8.0 Server at localhost</w:t>
      </w:r>
      <w:r>
        <w:rPr>
          <w:rFonts w:hint="eastAsia"/>
        </w:rPr>
        <w:t>，下一步。查看是否</w:t>
      </w:r>
      <w:r>
        <w:t>ex2</w:t>
      </w:r>
      <w:r>
        <w:t>-2</w:t>
      </w:r>
      <w:r>
        <w:rPr>
          <w:rFonts w:hint="eastAsia"/>
        </w:rPr>
        <w:t>被配置到</w:t>
      </w:r>
      <w:r>
        <w:t>Tomcat</w:t>
      </w:r>
      <w:r>
        <w:rPr>
          <w:rFonts w:hint="eastAsia"/>
        </w:rPr>
        <w:t>服务器上。完成，自动实现部署并运行。</w:t>
      </w:r>
    </w:p>
    <w:p w14:paraId="20B1BEAD" w14:textId="77777777" w:rsidR="00B25AAD" w:rsidRDefault="00B25AAD" w:rsidP="00B25AAD">
      <w:pPr>
        <w:pStyle w:val="3"/>
        <w:numPr>
          <w:ilvl w:val="2"/>
          <w:numId w:val="17"/>
        </w:numPr>
      </w:pPr>
      <w:r>
        <w:rPr>
          <w:rFonts w:hint="eastAsia"/>
        </w:rPr>
        <w:t>在浏览器上执行</w:t>
      </w:r>
      <w:r>
        <w:t>Web</w:t>
      </w:r>
      <w:r>
        <w:rPr>
          <w:rFonts w:hint="eastAsia"/>
        </w:rPr>
        <w:t>应用</w:t>
      </w:r>
    </w:p>
    <w:p w14:paraId="5DECA81F" w14:textId="37B899C6" w:rsidR="00B25AAD" w:rsidRDefault="00B25AAD" w:rsidP="00B25AAD">
      <w:pPr>
        <w:pStyle w:val="af1"/>
        <w:ind w:firstLine="480"/>
      </w:pPr>
      <w:r>
        <w:rPr>
          <w:rFonts w:hint="eastAsia"/>
        </w:rPr>
        <w:t>在</w:t>
      </w:r>
      <w:r>
        <w:t>IE</w:t>
      </w:r>
      <w:r>
        <w:rPr>
          <w:rFonts w:hint="eastAsia"/>
        </w:rPr>
        <w:t>浏览器中键入地址：</w:t>
      </w:r>
      <w:r>
        <w:t>http://</w:t>
      </w:r>
      <w:r>
        <w:t>localhost</w:t>
      </w:r>
      <w:r>
        <w:t>:8080/ex2</w:t>
      </w:r>
      <w:r>
        <w:t>-2</w:t>
      </w:r>
      <w:r>
        <w:t>/bookstore.html</w:t>
      </w:r>
      <w:r>
        <w:rPr>
          <w:rFonts w:hint="eastAsia"/>
        </w:rPr>
        <w:t>，运行选购图书页面。。</w:t>
      </w:r>
    </w:p>
    <w:p w14:paraId="5AFA8CB8" w14:textId="77777777" w:rsidR="00B25AAD" w:rsidRDefault="00B25AAD" w:rsidP="00B25AAD">
      <w:pPr>
        <w:pStyle w:val="2"/>
        <w:numPr>
          <w:ilvl w:val="1"/>
          <w:numId w:val="17"/>
        </w:numPr>
      </w:pPr>
      <w:r>
        <w:rPr>
          <w:rFonts w:hint="eastAsia"/>
        </w:rPr>
        <w:t>开发一个简单的用户登陆提示系统</w:t>
      </w:r>
    </w:p>
    <w:p w14:paraId="58F5586B" w14:textId="77777777" w:rsidR="00B25AAD" w:rsidRDefault="00B25AAD" w:rsidP="00B25AAD">
      <w:pPr>
        <w:pStyle w:val="af1"/>
        <w:numPr>
          <w:ilvl w:val="0"/>
          <w:numId w:val="21"/>
        </w:numPr>
        <w:tabs>
          <w:tab w:val="num" w:pos="900"/>
        </w:tabs>
        <w:ind w:left="900" w:firstLineChars="0"/>
      </w:pPr>
      <w:r>
        <w:rPr>
          <w:rFonts w:hint="eastAsia"/>
        </w:rPr>
        <w:t>根据第五章课件，编写一个</w:t>
      </w:r>
      <w:r>
        <w:t>HTML</w:t>
      </w:r>
      <w:r>
        <w:rPr>
          <w:rFonts w:hint="eastAsia"/>
        </w:rPr>
        <w:t>页面，作为捕获用户提交数据的请求页面，命名为</w:t>
      </w:r>
      <w:r>
        <w:t>UserLogin.html</w:t>
      </w:r>
      <w:r>
        <w:rPr>
          <w:rFonts w:hint="eastAsia"/>
        </w:rPr>
        <w:t>，放到</w:t>
      </w:r>
      <w:proofErr w:type="spellStart"/>
      <w:r>
        <w:t>WebContent</w:t>
      </w:r>
      <w:proofErr w:type="spellEnd"/>
      <w:r>
        <w:rPr>
          <w:rFonts w:hint="eastAsia"/>
        </w:rPr>
        <w:t>目录下；</w:t>
      </w:r>
    </w:p>
    <w:p w14:paraId="574DD816" w14:textId="77777777" w:rsidR="00B25AAD" w:rsidRDefault="00B25AAD" w:rsidP="00B25AAD">
      <w:pPr>
        <w:pStyle w:val="af1"/>
        <w:numPr>
          <w:ilvl w:val="0"/>
          <w:numId w:val="21"/>
        </w:numPr>
        <w:tabs>
          <w:tab w:val="num" w:pos="900"/>
        </w:tabs>
        <w:ind w:left="900" w:firstLineChars="0"/>
      </w:pPr>
      <w:r>
        <w:rPr>
          <w:rFonts w:hint="eastAsia"/>
        </w:rPr>
        <w:t>编写</w:t>
      </w:r>
      <w:r>
        <w:t>Servlet</w:t>
      </w:r>
      <w:r>
        <w:rPr>
          <w:rFonts w:hint="eastAsia"/>
        </w:rPr>
        <w:t>：</w:t>
      </w:r>
      <w:r>
        <w:t>Login.java</w:t>
      </w:r>
      <w:r>
        <w:rPr>
          <w:rFonts w:hint="eastAsia"/>
        </w:rPr>
        <w:t>，在其</w:t>
      </w:r>
      <w:proofErr w:type="spellStart"/>
      <w:r>
        <w:t>doPost</w:t>
      </w:r>
      <w:proofErr w:type="spellEnd"/>
      <w:r>
        <w:t>( )</w:t>
      </w:r>
      <w:r>
        <w:rPr>
          <w:rFonts w:hint="eastAsia"/>
        </w:rPr>
        <w:t>方法中将用户名称加入</w:t>
      </w:r>
      <w:r>
        <w:t>Cookie</w:t>
      </w:r>
      <w:r>
        <w:rPr>
          <w:rFonts w:hint="eastAsia"/>
        </w:rPr>
        <w:t>中，然后显示出来，并配置相应的</w:t>
      </w:r>
      <w:r>
        <w:t>DD</w:t>
      </w:r>
      <w:r>
        <w:rPr>
          <w:rFonts w:hint="eastAsia"/>
        </w:rPr>
        <w:t>。</w:t>
      </w:r>
    </w:p>
    <w:p w14:paraId="6067AE50" w14:textId="07E82274" w:rsidR="00B25AAD" w:rsidRDefault="00B25AAD" w:rsidP="00B25AAD">
      <w:pPr>
        <w:pStyle w:val="af1"/>
        <w:numPr>
          <w:ilvl w:val="0"/>
          <w:numId w:val="21"/>
        </w:numPr>
        <w:tabs>
          <w:tab w:val="num" w:pos="900"/>
        </w:tabs>
        <w:ind w:left="900" w:firstLineChars="0"/>
      </w:pPr>
      <w:r>
        <w:rPr>
          <w:rFonts w:hint="eastAsia"/>
        </w:rPr>
        <w:t>按照</w:t>
      </w:r>
      <w:r>
        <w:t>5</w:t>
      </w:r>
      <w:r w:rsidR="00D16CBF">
        <w:rPr>
          <w:rFonts w:hint="eastAsia"/>
        </w:rPr>
        <w:t>.</w:t>
      </w:r>
      <w:r w:rsidR="00D16CBF">
        <w:t>7</w:t>
      </w:r>
      <w:r>
        <w:rPr>
          <w:rFonts w:hint="eastAsia"/>
        </w:rPr>
        <w:t>节的方法编译、部署、运行和使用</w:t>
      </w:r>
      <w:r>
        <w:t>Web</w:t>
      </w:r>
      <w:r>
        <w:rPr>
          <w:rFonts w:hint="eastAsia"/>
        </w:rPr>
        <w:t>应用。</w:t>
      </w:r>
    </w:p>
    <w:p w14:paraId="0497299A" w14:textId="77777777" w:rsidR="00B25AAD" w:rsidRDefault="00B25AAD" w:rsidP="00B25AAD">
      <w:pPr>
        <w:pStyle w:val="2"/>
        <w:numPr>
          <w:ilvl w:val="1"/>
          <w:numId w:val="17"/>
        </w:numPr>
      </w:pPr>
      <w:r>
        <w:rPr>
          <w:rFonts w:hint="eastAsia"/>
        </w:rPr>
        <w:t>自己动手完成以下工作</w:t>
      </w:r>
    </w:p>
    <w:p w14:paraId="3623BA0F" w14:textId="77777777" w:rsidR="00B25AAD" w:rsidRDefault="00B25AAD" w:rsidP="00B25AAD">
      <w:pPr>
        <w:pStyle w:val="af1"/>
        <w:numPr>
          <w:ilvl w:val="0"/>
          <w:numId w:val="22"/>
        </w:numPr>
        <w:tabs>
          <w:tab w:val="num" w:pos="900"/>
        </w:tabs>
        <w:ind w:leftChars="172" w:left="901" w:hangingChars="225" w:hanging="540"/>
      </w:pPr>
      <w:r>
        <w:rPr>
          <w:rFonts w:hint="eastAsia"/>
        </w:rPr>
        <w:t>根据第五章课件中第</w:t>
      </w:r>
      <w:r>
        <w:t>13</w:t>
      </w:r>
      <w:r>
        <w:rPr>
          <w:rFonts w:hint="eastAsia"/>
        </w:rPr>
        <w:t>页给出的前两种销毁</w:t>
      </w:r>
      <w:r>
        <w:t>session</w:t>
      </w:r>
      <w:r>
        <w:rPr>
          <w:rFonts w:hint="eastAsia"/>
        </w:rPr>
        <w:t>的方法，对以上购物</w:t>
      </w:r>
      <w:proofErr w:type="gramStart"/>
      <w:r>
        <w:rPr>
          <w:rFonts w:hint="eastAsia"/>
        </w:rPr>
        <w:t>车应用</w:t>
      </w:r>
      <w:proofErr w:type="gramEnd"/>
      <w:r>
        <w:rPr>
          <w:rFonts w:hint="eastAsia"/>
        </w:rPr>
        <w:t>进行修改，设定</w:t>
      </w:r>
      <w:r>
        <w:t>session</w:t>
      </w:r>
      <w:r>
        <w:rPr>
          <w:rFonts w:hint="eastAsia"/>
        </w:rPr>
        <w:t>寿命为</w:t>
      </w:r>
      <w:r>
        <w:t>3</w:t>
      </w:r>
      <w:r>
        <w:rPr>
          <w:rFonts w:hint="eastAsia"/>
        </w:rPr>
        <w:t>分钟，然后观察修改后的运行效果；</w:t>
      </w:r>
    </w:p>
    <w:p w14:paraId="13A5A55F" w14:textId="77777777" w:rsidR="00B25AAD" w:rsidRDefault="00B25AAD" w:rsidP="00B25AAD">
      <w:pPr>
        <w:pStyle w:val="af1"/>
        <w:numPr>
          <w:ilvl w:val="0"/>
          <w:numId w:val="22"/>
        </w:numPr>
        <w:tabs>
          <w:tab w:val="num" w:pos="900"/>
        </w:tabs>
        <w:ind w:leftChars="172" w:left="901" w:hangingChars="225" w:hanging="540"/>
      </w:pPr>
      <w:r>
        <w:rPr>
          <w:rFonts w:hint="eastAsia"/>
        </w:rPr>
        <w:t>参考第五章课件中第</w:t>
      </w:r>
      <w:r>
        <w:t>18</w:t>
      </w:r>
      <w:r>
        <w:rPr>
          <w:rFonts w:hint="eastAsia"/>
        </w:rPr>
        <w:t>页的代码为以上购物</w:t>
      </w:r>
      <w:proofErr w:type="gramStart"/>
      <w:r>
        <w:rPr>
          <w:rFonts w:hint="eastAsia"/>
        </w:rPr>
        <w:t>车应用</w:t>
      </w:r>
      <w:proofErr w:type="gramEnd"/>
      <w:r>
        <w:rPr>
          <w:rFonts w:hint="eastAsia"/>
        </w:rPr>
        <w:t>添加一个</w:t>
      </w:r>
      <w:proofErr w:type="spellStart"/>
      <w:r>
        <w:t>HttpSessionAttributeListener</w:t>
      </w:r>
      <w:proofErr w:type="spellEnd"/>
      <w:r>
        <w:rPr>
          <w:rFonts w:hint="eastAsia"/>
        </w:rPr>
        <w:t>监听器：</w:t>
      </w:r>
      <w:r>
        <w:t>BookAddedListener.java</w:t>
      </w:r>
      <w:r>
        <w:rPr>
          <w:rFonts w:hint="eastAsia"/>
        </w:rPr>
        <w:t>，用于监听添加</w:t>
      </w:r>
      <w:r>
        <w:t>session</w:t>
      </w:r>
      <w:r>
        <w:rPr>
          <w:rFonts w:hint="eastAsia"/>
        </w:rPr>
        <w:t>属性</w:t>
      </w:r>
      <w:r>
        <w:t>item1, item2, …</w:t>
      </w:r>
      <w:r>
        <w:rPr>
          <w:rFonts w:hint="eastAsia"/>
        </w:rPr>
        <w:t>以及</w:t>
      </w:r>
      <w:proofErr w:type="spellStart"/>
      <w:r>
        <w:t>itemCount</w:t>
      </w:r>
      <w:proofErr w:type="spellEnd"/>
      <w:r>
        <w:rPr>
          <w:rFonts w:hint="eastAsia"/>
        </w:rPr>
        <w:t>；监听</w:t>
      </w:r>
      <w:proofErr w:type="spellStart"/>
      <w:r>
        <w:t>itemCount</w:t>
      </w:r>
      <w:proofErr w:type="spellEnd"/>
      <w:r>
        <w:rPr>
          <w:rFonts w:hint="eastAsia"/>
        </w:rPr>
        <w:t>属</w:t>
      </w:r>
      <w:r>
        <w:rPr>
          <w:rFonts w:hint="eastAsia"/>
        </w:rPr>
        <w:lastRenderedPageBreak/>
        <w:t>性的更新，并配置相应的</w:t>
      </w:r>
      <w:r>
        <w:t>DD</w:t>
      </w:r>
      <w:r>
        <w:rPr>
          <w:rFonts w:hint="eastAsia"/>
        </w:rPr>
        <w:t>。在控制台上打印出</w:t>
      </w:r>
      <w:r>
        <w:t>item1, item2, …</w:t>
      </w:r>
      <w:r>
        <w:rPr>
          <w:rFonts w:hint="eastAsia"/>
        </w:rPr>
        <w:t>和</w:t>
      </w:r>
      <w:proofErr w:type="spellStart"/>
      <w:r>
        <w:t>itemCount</w:t>
      </w:r>
      <w:proofErr w:type="spellEnd"/>
      <w:r>
        <w:rPr>
          <w:rFonts w:hint="eastAsia"/>
        </w:rPr>
        <w:t>的值；</w:t>
      </w:r>
    </w:p>
    <w:p w14:paraId="59DB30CB" w14:textId="4EB01355" w:rsidR="00B25AAD" w:rsidRPr="00B25AAD" w:rsidRDefault="00B25AAD" w:rsidP="00B25AAD">
      <w:pPr>
        <w:pStyle w:val="af1"/>
        <w:numPr>
          <w:ilvl w:val="0"/>
          <w:numId w:val="22"/>
        </w:numPr>
        <w:tabs>
          <w:tab w:val="num" w:pos="900"/>
        </w:tabs>
        <w:ind w:leftChars="172" w:left="901" w:hangingChars="225" w:hanging="540"/>
        <w:rPr>
          <w:rFonts w:hint="eastAsia"/>
        </w:rPr>
      </w:pPr>
      <w:r>
        <w:rPr>
          <w:rFonts w:hint="eastAsia"/>
        </w:rPr>
        <w:t>在用户登录系统中加入密码设置，要求用</w:t>
      </w:r>
      <w:r>
        <w:t>Cookie</w:t>
      </w:r>
      <w:r>
        <w:rPr>
          <w:rFonts w:hint="eastAsia"/>
        </w:rPr>
        <w:t>存储密码，并能实现自动登录。</w:t>
      </w:r>
    </w:p>
    <w:p w14:paraId="4B9242E0" w14:textId="77777777" w:rsidR="003D506E" w:rsidRDefault="001A734C" w:rsidP="00723418">
      <w:pPr>
        <w:pStyle w:val="1"/>
      </w:pPr>
      <w:r>
        <w:rPr>
          <w:rFonts w:hint="eastAsia"/>
        </w:rPr>
        <w:t>提交</w:t>
      </w:r>
      <w:r w:rsidR="003D506E">
        <w:rPr>
          <w:rFonts w:hint="eastAsia"/>
        </w:rPr>
        <w:t>要求</w:t>
      </w:r>
      <w:r w:rsidR="003D506E">
        <w:t xml:space="preserve"> </w:t>
      </w:r>
    </w:p>
    <w:p w14:paraId="451C619E" w14:textId="77777777" w:rsidR="00F02FE7" w:rsidRDefault="00F02FE7" w:rsidP="00F02FE7">
      <w:pPr>
        <w:pStyle w:val="af1"/>
        <w:numPr>
          <w:ilvl w:val="0"/>
          <w:numId w:val="16"/>
        </w:numPr>
        <w:tabs>
          <w:tab w:val="num" w:pos="900"/>
        </w:tabs>
        <w:ind w:left="900" w:firstLineChars="0"/>
      </w:pPr>
      <w:r>
        <w:rPr>
          <w:rFonts w:hint="eastAsia"/>
        </w:rPr>
        <w:t>提交</w:t>
      </w:r>
      <w:bookmarkStart w:id="1" w:name="OLE_LINK3"/>
      <w:bookmarkStart w:id="2" w:name="OLE_LINK1"/>
      <w:r>
        <w:rPr>
          <w:rFonts w:hint="eastAsia"/>
        </w:rPr>
        <w:t>源</w:t>
      </w:r>
      <w:bookmarkEnd w:id="1"/>
      <w:bookmarkEnd w:id="2"/>
      <w:r>
        <w:rPr>
          <w:rFonts w:hint="eastAsia"/>
        </w:rPr>
        <w:t>程序代码，并在程序中写</w:t>
      </w:r>
      <w:r>
        <w:t>java doc</w:t>
      </w:r>
      <w:r>
        <w:rPr>
          <w:rFonts w:hint="eastAsia"/>
        </w:rPr>
        <w:t>说明；</w:t>
      </w:r>
    </w:p>
    <w:p w14:paraId="6CD9C6DC" w14:textId="5E61D89B" w:rsidR="00F02FE7" w:rsidRDefault="00F02FE7" w:rsidP="00F02FE7">
      <w:pPr>
        <w:pStyle w:val="af1"/>
        <w:numPr>
          <w:ilvl w:val="0"/>
          <w:numId w:val="16"/>
        </w:numPr>
        <w:tabs>
          <w:tab w:val="num" w:pos="900"/>
        </w:tabs>
        <w:ind w:left="900" w:firstLineChars="0"/>
      </w:pPr>
      <w:r>
        <w:rPr>
          <w:rFonts w:hint="eastAsia"/>
        </w:rPr>
        <w:t>打包文件名格式：班级号</w:t>
      </w:r>
      <w:r>
        <w:t>-</w:t>
      </w:r>
      <w:r>
        <w:rPr>
          <w:rFonts w:hint="eastAsia"/>
        </w:rPr>
        <w:t>学号</w:t>
      </w:r>
      <w:r>
        <w:t>-</w:t>
      </w:r>
      <w:r>
        <w:rPr>
          <w:rFonts w:hint="eastAsia"/>
        </w:rPr>
        <w:t>姓名</w:t>
      </w:r>
      <w:r>
        <w:t>-</w:t>
      </w:r>
      <w:r>
        <w:rPr>
          <w:rFonts w:hint="eastAsia"/>
        </w:rPr>
        <w:t>实验</w:t>
      </w:r>
      <w:r w:rsidR="000705CA">
        <w:rPr>
          <w:rFonts w:hint="eastAsia"/>
        </w:rPr>
        <w:t>二</w:t>
      </w:r>
      <w:r>
        <w:t>.</w:t>
      </w:r>
      <w:proofErr w:type="spellStart"/>
      <w:r>
        <w:t>rar</w:t>
      </w:r>
      <w:proofErr w:type="spellEnd"/>
      <w:r>
        <w:rPr>
          <w:rFonts w:hint="eastAsia"/>
        </w:rPr>
        <w:t>；</w:t>
      </w:r>
    </w:p>
    <w:p w14:paraId="79AEC54D" w14:textId="77777777" w:rsidR="00F02FE7" w:rsidRDefault="00F02FE7" w:rsidP="00F02FE7">
      <w:pPr>
        <w:pStyle w:val="af1"/>
        <w:numPr>
          <w:ilvl w:val="0"/>
          <w:numId w:val="16"/>
        </w:numPr>
        <w:tabs>
          <w:tab w:val="num" w:pos="900"/>
        </w:tabs>
        <w:ind w:left="900" w:firstLineChars="0"/>
      </w:pPr>
      <w:r>
        <w:rPr>
          <w:rFonts w:hint="eastAsia"/>
        </w:rPr>
        <w:t>打包文件夹结构如下图。</w:t>
      </w:r>
    </w:p>
    <w:p w14:paraId="40D42404" w14:textId="2BA09A96" w:rsidR="003D506E" w:rsidRDefault="00AF25B6" w:rsidP="007516AA">
      <w:pPr>
        <w:pStyle w:val="af1"/>
        <w:ind w:firstLineChars="0" w:firstLine="0"/>
        <w:jc w:val="center"/>
      </w:pPr>
      <w:r w:rsidRPr="00AF25B6">
        <w:rPr>
          <w:sz w:val="21"/>
        </w:rPr>
        <w:drawing>
          <wp:inline distT="0" distB="0" distL="0" distR="0" wp14:anchorId="4B573FF6" wp14:editId="6D3DA78A">
            <wp:extent cx="2276592" cy="3238666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6592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8FD6" w14:textId="77777777" w:rsidR="003D506E" w:rsidRDefault="003D506E" w:rsidP="00EA39D6">
      <w:pPr>
        <w:pStyle w:val="1"/>
      </w:pPr>
      <w:r>
        <w:rPr>
          <w:rFonts w:hint="eastAsia"/>
        </w:rPr>
        <w:t>实验注意事项</w:t>
      </w:r>
      <w:r>
        <w:t xml:space="preserve"> </w:t>
      </w:r>
    </w:p>
    <w:p w14:paraId="5078CB2D" w14:textId="77777777" w:rsidR="003D506E" w:rsidRDefault="003D506E" w:rsidP="001275FF">
      <w:pPr>
        <w:pStyle w:val="af1"/>
        <w:numPr>
          <w:ilvl w:val="0"/>
          <w:numId w:val="15"/>
        </w:numPr>
        <w:tabs>
          <w:tab w:val="clear" w:pos="1007"/>
          <w:tab w:val="num" w:pos="900"/>
        </w:tabs>
        <w:ind w:left="900" w:firstLineChars="0"/>
      </w:pPr>
      <w:r>
        <w:rPr>
          <w:rFonts w:hint="eastAsia"/>
        </w:rPr>
        <w:t>看清实验指导书后再动手；</w:t>
      </w:r>
    </w:p>
    <w:p w14:paraId="45174D4C" w14:textId="77777777" w:rsidR="003D506E" w:rsidRDefault="003D506E" w:rsidP="001275FF">
      <w:pPr>
        <w:pStyle w:val="af1"/>
        <w:numPr>
          <w:ilvl w:val="0"/>
          <w:numId w:val="15"/>
        </w:numPr>
        <w:tabs>
          <w:tab w:val="clear" w:pos="1007"/>
          <w:tab w:val="num" w:pos="900"/>
        </w:tabs>
        <w:ind w:left="900" w:firstLineChars="0"/>
      </w:pPr>
      <w:r>
        <w:rPr>
          <w:rFonts w:hint="eastAsia"/>
        </w:rPr>
        <w:t>按实验指导书动手做实验的过程中要勤于思考，与课堂授课内容比照理解。</w:t>
      </w:r>
    </w:p>
    <w:p w14:paraId="29FD2F2F" w14:textId="77777777" w:rsidR="003D506E" w:rsidRDefault="003D506E" w:rsidP="00BC0CF3">
      <w:pPr>
        <w:pStyle w:val="1"/>
      </w:pPr>
      <w:r>
        <w:rPr>
          <w:rFonts w:hint="eastAsia"/>
        </w:rPr>
        <w:lastRenderedPageBreak/>
        <w:t>思考题</w:t>
      </w:r>
      <w:r>
        <w:t xml:space="preserve"> </w:t>
      </w:r>
    </w:p>
    <w:p w14:paraId="7107D7FE" w14:textId="57955CDD" w:rsidR="003D506E" w:rsidRDefault="003D506E" w:rsidP="00DF17E2">
      <w:pPr>
        <w:pStyle w:val="af1"/>
        <w:numPr>
          <w:ilvl w:val="0"/>
          <w:numId w:val="24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Servlet</w:t>
      </w:r>
      <w:r>
        <w:rPr>
          <w:rFonts w:hint="eastAsia"/>
        </w:rPr>
        <w:t>中是否能够同时有</w:t>
      </w: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方法？做一个实验证明你的结论。</w:t>
      </w:r>
    </w:p>
    <w:p w14:paraId="18188026" w14:textId="7E0AA96B" w:rsidR="00DF17E2" w:rsidRDefault="00DF17E2" w:rsidP="00DF17E2">
      <w:pPr>
        <w:pStyle w:val="af4"/>
        <w:numPr>
          <w:ilvl w:val="0"/>
          <w:numId w:val="24"/>
        </w:numPr>
        <w:tabs>
          <w:tab w:val="num" w:pos="480"/>
        </w:tabs>
        <w:spacing w:line="360" w:lineRule="auto"/>
        <w:ind w:firstLineChars="0"/>
      </w:pPr>
      <w:r>
        <w:rPr>
          <w:rStyle w:val="Char"/>
        </w:rPr>
        <w:t>Session</w:t>
      </w:r>
      <w:r>
        <w:rPr>
          <w:rStyle w:val="Char"/>
          <w:rFonts w:hint="eastAsia"/>
        </w:rPr>
        <w:t>和</w:t>
      </w:r>
      <w:r>
        <w:rPr>
          <w:rStyle w:val="Char"/>
        </w:rPr>
        <w:t>Cookie</w:t>
      </w:r>
      <w:r>
        <w:rPr>
          <w:rStyle w:val="Char"/>
          <w:rFonts w:hint="eastAsia"/>
        </w:rPr>
        <w:t>的区别</w:t>
      </w:r>
      <w:r>
        <w:rPr>
          <w:rFonts w:hint="eastAsia"/>
        </w:rPr>
        <w:t>。</w:t>
      </w:r>
    </w:p>
    <w:p w14:paraId="54F614C6" w14:textId="77777777" w:rsidR="003D506E" w:rsidRDefault="003D506E" w:rsidP="003D506E">
      <w:pPr>
        <w:tabs>
          <w:tab w:val="num" w:pos="480"/>
        </w:tabs>
        <w:spacing w:line="360" w:lineRule="auto"/>
        <w:ind w:left="480" w:hanging="480"/>
      </w:pPr>
    </w:p>
    <w:p w14:paraId="7F87C02D" w14:textId="77777777" w:rsidR="003D506E" w:rsidRDefault="003D506E" w:rsidP="003D506E"/>
    <w:p w14:paraId="15E46CCB" w14:textId="77777777" w:rsidR="000D018A" w:rsidRPr="003D506E" w:rsidRDefault="000D018A" w:rsidP="003D506E"/>
    <w:sectPr w:rsidR="000D018A" w:rsidRPr="003D506E" w:rsidSect="00260353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B8575" w14:textId="77777777" w:rsidR="006A7E27" w:rsidRDefault="006A7E27" w:rsidP="000B6DCE">
      <w:pPr>
        <w:ind w:firstLine="420"/>
      </w:pPr>
      <w:r>
        <w:separator/>
      </w:r>
    </w:p>
  </w:endnote>
  <w:endnote w:type="continuationSeparator" w:id="0">
    <w:p w14:paraId="7DC3A517" w14:textId="77777777" w:rsidR="006A7E27" w:rsidRDefault="006A7E27" w:rsidP="000B6DCE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9A13E" w14:textId="77777777" w:rsidR="000B6DCE" w:rsidRDefault="000B6DCE" w:rsidP="000B6DCE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F45C2" w14:textId="77777777" w:rsidR="00D30D8B" w:rsidRPr="000B6DCE" w:rsidRDefault="00D30D8B" w:rsidP="000B6DCE">
    <w:pPr>
      <w:pStyle w:val="a5"/>
    </w:pPr>
    <w:r w:rsidRPr="000B6DCE">
      <w:fldChar w:fldCharType="begin"/>
    </w:r>
    <w:r w:rsidRPr="000B6DCE">
      <w:instrText xml:space="preserve"> PAGE   \* MERGEFORMAT </w:instrText>
    </w:r>
    <w:r w:rsidRPr="000B6DCE">
      <w:fldChar w:fldCharType="separate"/>
    </w:r>
    <w:r w:rsidR="00205723">
      <w:rPr>
        <w:noProof/>
      </w:rPr>
      <w:t>10</w:t>
    </w:r>
    <w:r w:rsidRPr="000B6DC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EDF70" w14:textId="77777777" w:rsidR="000B6DCE" w:rsidRDefault="000B6DCE" w:rsidP="000B6DCE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92314" w14:textId="77777777" w:rsidR="006A7E27" w:rsidRDefault="006A7E27" w:rsidP="000B6DCE">
      <w:pPr>
        <w:ind w:firstLine="420"/>
      </w:pPr>
      <w:r>
        <w:separator/>
      </w:r>
    </w:p>
  </w:footnote>
  <w:footnote w:type="continuationSeparator" w:id="0">
    <w:p w14:paraId="344FEF68" w14:textId="77777777" w:rsidR="006A7E27" w:rsidRDefault="006A7E27" w:rsidP="000B6DCE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C0486" w14:textId="77777777" w:rsidR="000B6DCE" w:rsidRDefault="000B6DCE" w:rsidP="000B6DCE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2985D" w14:textId="77777777" w:rsidR="000B6DCE" w:rsidRPr="00634B45" w:rsidRDefault="00634B45" w:rsidP="00634B45">
    <w:pPr>
      <w:pStyle w:val="a3"/>
    </w:pPr>
    <w:r>
      <w:rPr>
        <w:rFonts w:hint="eastAsia"/>
      </w:rPr>
      <w:t>西北工业大学软件学院</w:t>
    </w:r>
    <w:r>
      <w:rPr>
        <w:rFonts w:hint="eastAsia"/>
      </w:rPr>
      <w:t xml:space="preserve">                             </w:t>
    </w:r>
    <w:r>
      <w:t xml:space="preserve">  </w:t>
    </w:r>
    <w:r>
      <w:rPr>
        <w:rFonts w:hint="eastAsia"/>
      </w:rPr>
      <w:t xml:space="preserve">         </w:t>
    </w:r>
    <w:r w:rsidRPr="00EE152E">
      <w:rPr>
        <w:rFonts w:hint="eastAsia"/>
      </w:rPr>
      <w:t>企业级应用软件开发技术</w:t>
    </w:r>
    <w:r>
      <w:rPr>
        <w:rFonts w:hint="eastAsia"/>
      </w:rPr>
      <w:t>实验指导书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1C104" w14:textId="77777777" w:rsidR="000B6DCE" w:rsidRDefault="000B6DCE" w:rsidP="000B6DCE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0700F"/>
    <w:multiLevelType w:val="hybridMultilevel"/>
    <w:tmpl w:val="A3360158"/>
    <w:lvl w:ilvl="0" w:tplc="DE30749E">
      <w:start w:val="1"/>
      <w:numFmt w:val="decimal"/>
      <w:lvlText w:val="%1)"/>
      <w:lvlJc w:val="left"/>
      <w:pPr>
        <w:tabs>
          <w:tab w:val="num" w:pos="1007"/>
        </w:tabs>
        <w:ind w:left="1354" w:hanging="454"/>
      </w:pPr>
    </w:lvl>
    <w:lvl w:ilvl="1" w:tplc="04090019">
      <w:start w:val="1"/>
      <w:numFmt w:val="lowerLetter"/>
      <w:lvlText w:val="%2)"/>
      <w:lvlJc w:val="left"/>
      <w:pPr>
        <w:tabs>
          <w:tab w:val="num" w:pos="1237"/>
        </w:tabs>
        <w:ind w:left="1237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57"/>
        </w:tabs>
        <w:ind w:left="1657" w:hanging="420"/>
      </w:pPr>
    </w:lvl>
    <w:lvl w:ilvl="3" w:tplc="0409000F">
      <w:start w:val="1"/>
      <w:numFmt w:val="decimal"/>
      <w:lvlText w:val="%4."/>
      <w:lvlJc w:val="left"/>
      <w:pPr>
        <w:tabs>
          <w:tab w:val="num" w:pos="2077"/>
        </w:tabs>
        <w:ind w:left="2077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497"/>
        </w:tabs>
        <w:ind w:left="2497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17"/>
        </w:tabs>
        <w:ind w:left="2917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37"/>
        </w:tabs>
        <w:ind w:left="3337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57"/>
        </w:tabs>
        <w:ind w:left="3757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177"/>
        </w:tabs>
        <w:ind w:left="4177" w:hanging="420"/>
      </w:pPr>
    </w:lvl>
  </w:abstractNum>
  <w:abstractNum w:abstractNumId="1" w15:restartNumberingAfterBreak="0">
    <w:nsid w:val="07E926CE"/>
    <w:multiLevelType w:val="hybridMultilevel"/>
    <w:tmpl w:val="E778AD08"/>
    <w:lvl w:ilvl="0" w:tplc="5D589482">
      <w:start w:val="1"/>
      <w:numFmt w:val="decimal"/>
      <w:lvlText w:val="%1)"/>
      <w:lvlJc w:val="left"/>
      <w:pPr>
        <w:tabs>
          <w:tab w:val="num" w:pos="593"/>
        </w:tabs>
        <w:ind w:left="1217" w:hanging="39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" w15:restartNumberingAfterBreak="0">
    <w:nsid w:val="09A774CD"/>
    <w:multiLevelType w:val="hybridMultilevel"/>
    <w:tmpl w:val="532ADA08"/>
    <w:lvl w:ilvl="0" w:tplc="DE30749E">
      <w:start w:val="1"/>
      <w:numFmt w:val="decimal"/>
      <w:lvlText w:val="%1)"/>
      <w:lvlJc w:val="left"/>
      <w:pPr>
        <w:tabs>
          <w:tab w:val="num" w:pos="1007"/>
        </w:tabs>
        <w:ind w:left="1354" w:hanging="45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37"/>
        </w:tabs>
        <w:ind w:left="123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57"/>
        </w:tabs>
        <w:ind w:left="165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77"/>
        </w:tabs>
        <w:ind w:left="207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97"/>
        </w:tabs>
        <w:ind w:left="249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17"/>
        </w:tabs>
        <w:ind w:left="291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37"/>
        </w:tabs>
        <w:ind w:left="333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57"/>
        </w:tabs>
        <w:ind w:left="375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77"/>
        </w:tabs>
        <w:ind w:left="4177" w:hanging="420"/>
      </w:pPr>
    </w:lvl>
  </w:abstractNum>
  <w:abstractNum w:abstractNumId="3" w15:restartNumberingAfterBreak="0">
    <w:nsid w:val="122958D1"/>
    <w:multiLevelType w:val="hybridMultilevel"/>
    <w:tmpl w:val="4A1C9FDC"/>
    <w:lvl w:ilvl="0" w:tplc="5D589482">
      <w:start w:val="1"/>
      <w:numFmt w:val="decimal"/>
      <w:lvlText w:val="%1)"/>
      <w:lvlJc w:val="left"/>
      <w:pPr>
        <w:tabs>
          <w:tab w:val="num" w:pos="593"/>
        </w:tabs>
        <w:ind w:left="1217" w:hanging="39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4" w15:restartNumberingAfterBreak="0">
    <w:nsid w:val="189F38AE"/>
    <w:multiLevelType w:val="hybridMultilevel"/>
    <w:tmpl w:val="669CCBCC"/>
    <w:lvl w:ilvl="0" w:tplc="5D589482">
      <w:start w:val="1"/>
      <w:numFmt w:val="decimal"/>
      <w:lvlText w:val="%1)"/>
      <w:lvlJc w:val="left"/>
      <w:pPr>
        <w:tabs>
          <w:tab w:val="num" w:pos="593"/>
        </w:tabs>
        <w:ind w:left="1217" w:hanging="39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5" w15:restartNumberingAfterBreak="0">
    <w:nsid w:val="1A0E36C2"/>
    <w:multiLevelType w:val="hybridMultilevel"/>
    <w:tmpl w:val="B9520038"/>
    <w:lvl w:ilvl="0" w:tplc="5D589482">
      <w:start w:val="1"/>
      <w:numFmt w:val="decimal"/>
      <w:lvlText w:val="%1)"/>
      <w:lvlJc w:val="left"/>
      <w:pPr>
        <w:tabs>
          <w:tab w:val="num" w:pos="113"/>
        </w:tabs>
        <w:ind w:left="737" w:hanging="39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A892571"/>
    <w:multiLevelType w:val="multilevel"/>
    <w:tmpl w:val="F9223562"/>
    <w:lvl w:ilvl="0">
      <w:start w:val="1"/>
      <w:numFmt w:val="decimal"/>
      <w:pStyle w:val="1"/>
      <w:lvlText w:val="%1"/>
      <w:lvlJc w:val="left"/>
      <w:pPr>
        <w:tabs>
          <w:tab w:val="num" w:pos="454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624"/>
        </w:tabs>
        <w:ind w:left="0" w:firstLine="0"/>
      </w:pPr>
      <w:rPr>
        <w:rFonts w:hint="eastAsia"/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tabs>
          <w:tab w:val="num" w:pos="737"/>
        </w:tabs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964"/>
        </w:tabs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191"/>
        </w:tabs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247"/>
        </w:tabs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361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74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2ED25DEB"/>
    <w:multiLevelType w:val="hybridMultilevel"/>
    <w:tmpl w:val="7A34C2B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0F02C70"/>
    <w:multiLevelType w:val="hybridMultilevel"/>
    <w:tmpl w:val="E9B0A36E"/>
    <w:lvl w:ilvl="0" w:tplc="DE30749E">
      <w:start w:val="1"/>
      <w:numFmt w:val="decimal"/>
      <w:lvlText w:val="%1)"/>
      <w:lvlJc w:val="left"/>
      <w:pPr>
        <w:tabs>
          <w:tab w:val="num" w:pos="1007"/>
        </w:tabs>
        <w:ind w:left="1354" w:hanging="45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37"/>
        </w:tabs>
        <w:ind w:left="123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57"/>
        </w:tabs>
        <w:ind w:left="165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77"/>
        </w:tabs>
        <w:ind w:left="207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97"/>
        </w:tabs>
        <w:ind w:left="249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17"/>
        </w:tabs>
        <w:ind w:left="291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37"/>
        </w:tabs>
        <w:ind w:left="333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57"/>
        </w:tabs>
        <w:ind w:left="375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77"/>
        </w:tabs>
        <w:ind w:left="4177" w:hanging="420"/>
      </w:pPr>
    </w:lvl>
  </w:abstractNum>
  <w:abstractNum w:abstractNumId="9" w15:restartNumberingAfterBreak="0">
    <w:nsid w:val="393C60D1"/>
    <w:multiLevelType w:val="hybridMultilevel"/>
    <w:tmpl w:val="EC645414"/>
    <w:lvl w:ilvl="0" w:tplc="DE30749E">
      <w:start w:val="1"/>
      <w:numFmt w:val="decimal"/>
      <w:lvlText w:val="%1)"/>
      <w:lvlJc w:val="left"/>
      <w:pPr>
        <w:tabs>
          <w:tab w:val="num" w:pos="1007"/>
        </w:tabs>
        <w:ind w:left="1354" w:hanging="454"/>
      </w:pPr>
    </w:lvl>
    <w:lvl w:ilvl="1" w:tplc="04090019">
      <w:start w:val="1"/>
      <w:numFmt w:val="lowerLetter"/>
      <w:lvlText w:val="%2)"/>
      <w:lvlJc w:val="left"/>
      <w:pPr>
        <w:tabs>
          <w:tab w:val="num" w:pos="1237"/>
        </w:tabs>
        <w:ind w:left="1237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57"/>
        </w:tabs>
        <w:ind w:left="1657" w:hanging="420"/>
      </w:pPr>
    </w:lvl>
    <w:lvl w:ilvl="3" w:tplc="0409000F">
      <w:start w:val="1"/>
      <w:numFmt w:val="decimal"/>
      <w:lvlText w:val="%4."/>
      <w:lvlJc w:val="left"/>
      <w:pPr>
        <w:tabs>
          <w:tab w:val="num" w:pos="2077"/>
        </w:tabs>
        <w:ind w:left="2077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497"/>
        </w:tabs>
        <w:ind w:left="2497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17"/>
        </w:tabs>
        <w:ind w:left="2917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37"/>
        </w:tabs>
        <w:ind w:left="3337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57"/>
        </w:tabs>
        <w:ind w:left="3757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177"/>
        </w:tabs>
        <w:ind w:left="4177" w:hanging="420"/>
      </w:pPr>
    </w:lvl>
  </w:abstractNum>
  <w:abstractNum w:abstractNumId="10" w15:restartNumberingAfterBreak="0">
    <w:nsid w:val="44687D60"/>
    <w:multiLevelType w:val="hybridMultilevel"/>
    <w:tmpl w:val="A0F6AD9A"/>
    <w:lvl w:ilvl="0" w:tplc="88025F04">
      <w:start w:val="1"/>
      <w:numFmt w:val="decimal"/>
      <w:lvlText w:val="%1)"/>
      <w:lvlJc w:val="left"/>
      <w:pPr>
        <w:tabs>
          <w:tab w:val="num" w:pos="510"/>
        </w:tabs>
        <w:ind w:left="964" w:hanging="461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813C54BC">
      <w:start w:val="1"/>
      <w:numFmt w:val="decimal"/>
      <w:lvlText w:val="%3)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482B553C"/>
    <w:multiLevelType w:val="hybridMultilevel"/>
    <w:tmpl w:val="3C74A3D8"/>
    <w:lvl w:ilvl="0" w:tplc="5D589482">
      <w:start w:val="1"/>
      <w:numFmt w:val="decimal"/>
      <w:lvlText w:val="%1)"/>
      <w:lvlJc w:val="left"/>
      <w:pPr>
        <w:tabs>
          <w:tab w:val="num" w:pos="113"/>
        </w:tabs>
        <w:ind w:left="737" w:hanging="39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54673757"/>
    <w:multiLevelType w:val="hybridMultilevel"/>
    <w:tmpl w:val="71741054"/>
    <w:lvl w:ilvl="0" w:tplc="5D589482">
      <w:start w:val="1"/>
      <w:numFmt w:val="decimal"/>
      <w:lvlText w:val="%1)"/>
      <w:lvlJc w:val="left"/>
      <w:pPr>
        <w:tabs>
          <w:tab w:val="num" w:pos="593"/>
        </w:tabs>
        <w:ind w:left="1217" w:hanging="39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3" w15:restartNumberingAfterBreak="0">
    <w:nsid w:val="5538064A"/>
    <w:multiLevelType w:val="hybridMultilevel"/>
    <w:tmpl w:val="01CA0862"/>
    <w:lvl w:ilvl="0" w:tplc="5D589482">
      <w:start w:val="1"/>
      <w:numFmt w:val="decimal"/>
      <w:lvlText w:val="%1)"/>
      <w:lvlJc w:val="left"/>
      <w:pPr>
        <w:tabs>
          <w:tab w:val="num" w:pos="593"/>
        </w:tabs>
        <w:ind w:left="1217" w:hanging="39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4" w15:restartNumberingAfterBreak="0">
    <w:nsid w:val="5F3A6E51"/>
    <w:multiLevelType w:val="hybridMultilevel"/>
    <w:tmpl w:val="F7B6823A"/>
    <w:lvl w:ilvl="0" w:tplc="DE30749E">
      <w:start w:val="1"/>
      <w:numFmt w:val="decimal"/>
      <w:lvlText w:val="%1)"/>
      <w:lvlJc w:val="left"/>
      <w:pPr>
        <w:tabs>
          <w:tab w:val="num" w:pos="1007"/>
        </w:tabs>
        <w:ind w:left="1354" w:hanging="45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37"/>
        </w:tabs>
        <w:ind w:left="123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57"/>
        </w:tabs>
        <w:ind w:left="165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77"/>
        </w:tabs>
        <w:ind w:left="207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97"/>
        </w:tabs>
        <w:ind w:left="249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17"/>
        </w:tabs>
        <w:ind w:left="291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37"/>
        </w:tabs>
        <w:ind w:left="333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57"/>
        </w:tabs>
        <w:ind w:left="375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77"/>
        </w:tabs>
        <w:ind w:left="4177" w:hanging="420"/>
      </w:pPr>
    </w:lvl>
  </w:abstractNum>
  <w:abstractNum w:abstractNumId="15" w15:restartNumberingAfterBreak="0">
    <w:nsid w:val="677F35A2"/>
    <w:multiLevelType w:val="hybridMultilevel"/>
    <w:tmpl w:val="5D424472"/>
    <w:lvl w:ilvl="0" w:tplc="DE30749E">
      <w:start w:val="1"/>
      <w:numFmt w:val="decimal"/>
      <w:lvlText w:val="%1)"/>
      <w:lvlJc w:val="left"/>
      <w:pPr>
        <w:tabs>
          <w:tab w:val="num" w:pos="1090"/>
        </w:tabs>
        <w:ind w:left="1437" w:hanging="454"/>
      </w:pPr>
      <w:rPr>
        <w:rFonts w:hint="eastAsia"/>
      </w:rPr>
    </w:lvl>
    <w:lvl w:ilvl="1" w:tplc="DE30749E">
      <w:start w:val="1"/>
      <w:numFmt w:val="decimal"/>
      <w:lvlText w:val="%2)"/>
      <w:lvlJc w:val="left"/>
      <w:pPr>
        <w:tabs>
          <w:tab w:val="num" w:pos="1007"/>
        </w:tabs>
        <w:ind w:left="1354" w:hanging="45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6" w15:restartNumberingAfterBreak="0">
    <w:nsid w:val="6E3954CA"/>
    <w:multiLevelType w:val="hybridMultilevel"/>
    <w:tmpl w:val="18106150"/>
    <w:lvl w:ilvl="0" w:tplc="DE30749E">
      <w:start w:val="1"/>
      <w:numFmt w:val="decimal"/>
      <w:lvlText w:val="%1)"/>
      <w:lvlJc w:val="left"/>
      <w:pPr>
        <w:tabs>
          <w:tab w:val="num" w:pos="1007"/>
        </w:tabs>
        <w:ind w:left="1354" w:hanging="45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37"/>
        </w:tabs>
        <w:ind w:left="123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57"/>
        </w:tabs>
        <w:ind w:left="165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77"/>
        </w:tabs>
        <w:ind w:left="207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97"/>
        </w:tabs>
        <w:ind w:left="249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17"/>
        </w:tabs>
        <w:ind w:left="291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37"/>
        </w:tabs>
        <w:ind w:left="333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57"/>
        </w:tabs>
        <w:ind w:left="375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77"/>
        </w:tabs>
        <w:ind w:left="4177" w:hanging="420"/>
      </w:pPr>
    </w:lvl>
  </w:abstractNum>
  <w:abstractNum w:abstractNumId="17" w15:restartNumberingAfterBreak="0">
    <w:nsid w:val="7C4654FA"/>
    <w:multiLevelType w:val="hybridMultilevel"/>
    <w:tmpl w:val="6A26C810"/>
    <w:lvl w:ilvl="0" w:tplc="5D589482">
      <w:start w:val="1"/>
      <w:numFmt w:val="decimal"/>
      <w:lvlText w:val="%1)"/>
      <w:lvlJc w:val="left"/>
      <w:pPr>
        <w:tabs>
          <w:tab w:val="num" w:pos="593"/>
        </w:tabs>
        <w:ind w:left="1217" w:hanging="39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num w:numId="1">
    <w:abstractNumId w:val="6"/>
  </w:num>
  <w:num w:numId="2">
    <w:abstractNumId w:val="11"/>
  </w:num>
  <w:num w:numId="3">
    <w:abstractNumId w:val="5"/>
  </w:num>
  <w:num w:numId="4">
    <w:abstractNumId w:val="13"/>
  </w:num>
  <w:num w:numId="5">
    <w:abstractNumId w:val="1"/>
  </w:num>
  <w:num w:numId="6">
    <w:abstractNumId w:val="12"/>
  </w:num>
  <w:num w:numId="7">
    <w:abstractNumId w:val="4"/>
  </w:num>
  <w:num w:numId="8">
    <w:abstractNumId w:val="17"/>
  </w:num>
  <w:num w:numId="9">
    <w:abstractNumId w:val="3"/>
  </w:num>
  <w:num w:numId="10">
    <w:abstractNumId w:val="10"/>
  </w:num>
  <w:num w:numId="11">
    <w:abstractNumId w:val="15"/>
  </w:num>
  <w:num w:numId="12">
    <w:abstractNumId w:val="14"/>
  </w:num>
  <w:num w:numId="13">
    <w:abstractNumId w:val="16"/>
  </w:num>
  <w:num w:numId="14">
    <w:abstractNumId w:val="8"/>
  </w:num>
  <w:num w:numId="15">
    <w:abstractNumId w:val="2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</w:num>
  <w:num w:numId="24">
    <w:abstractNumId w:val="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06E"/>
    <w:rsid w:val="00000161"/>
    <w:rsid w:val="00001CF7"/>
    <w:rsid w:val="00003C2A"/>
    <w:rsid w:val="00004555"/>
    <w:rsid w:val="000103A7"/>
    <w:rsid w:val="00020B56"/>
    <w:rsid w:val="00025336"/>
    <w:rsid w:val="000304DB"/>
    <w:rsid w:val="00034FED"/>
    <w:rsid w:val="0004058B"/>
    <w:rsid w:val="00040A50"/>
    <w:rsid w:val="000413BF"/>
    <w:rsid w:val="00041641"/>
    <w:rsid w:val="0004695E"/>
    <w:rsid w:val="00050882"/>
    <w:rsid w:val="00051CBE"/>
    <w:rsid w:val="00053A54"/>
    <w:rsid w:val="000542EF"/>
    <w:rsid w:val="000564A6"/>
    <w:rsid w:val="00056FA5"/>
    <w:rsid w:val="00062D82"/>
    <w:rsid w:val="00066FBB"/>
    <w:rsid w:val="000702D8"/>
    <w:rsid w:val="000705CA"/>
    <w:rsid w:val="00070D6E"/>
    <w:rsid w:val="00073C38"/>
    <w:rsid w:val="000762B2"/>
    <w:rsid w:val="000779F4"/>
    <w:rsid w:val="00080F74"/>
    <w:rsid w:val="00083B0A"/>
    <w:rsid w:val="00083FAD"/>
    <w:rsid w:val="00086790"/>
    <w:rsid w:val="000901A7"/>
    <w:rsid w:val="00092504"/>
    <w:rsid w:val="000945D1"/>
    <w:rsid w:val="00095EEB"/>
    <w:rsid w:val="00096FCE"/>
    <w:rsid w:val="000A1311"/>
    <w:rsid w:val="000A152F"/>
    <w:rsid w:val="000A6560"/>
    <w:rsid w:val="000B07B9"/>
    <w:rsid w:val="000B5AFF"/>
    <w:rsid w:val="000B6DCE"/>
    <w:rsid w:val="000C2052"/>
    <w:rsid w:val="000D018A"/>
    <w:rsid w:val="000D2158"/>
    <w:rsid w:val="000D2627"/>
    <w:rsid w:val="000D562D"/>
    <w:rsid w:val="000D7143"/>
    <w:rsid w:val="000D7954"/>
    <w:rsid w:val="000E6293"/>
    <w:rsid w:val="000E7AD6"/>
    <w:rsid w:val="000E7EA4"/>
    <w:rsid w:val="000F3D90"/>
    <w:rsid w:val="000F56E9"/>
    <w:rsid w:val="000F70D7"/>
    <w:rsid w:val="0010114F"/>
    <w:rsid w:val="001018BC"/>
    <w:rsid w:val="00102EF0"/>
    <w:rsid w:val="0010327E"/>
    <w:rsid w:val="00105665"/>
    <w:rsid w:val="00105F0F"/>
    <w:rsid w:val="00105F65"/>
    <w:rsid w:val="00110ABF"/>
    <w:rsid w:val="00115756"/>
    <w:rsid w:val="00115BAE"/>
    <w:rsid w:val="0012036E"/>
    <w:rsid w:val="00120F4E"/>
    <w:rsid w:val="00122FBC"/>
    <w:rsid w:val="00123173"/>
    <w:rsid w:val="00124327"/>
    <w:rsid w:val="001275FF"/>
    <w:rsid w:val="00141819"/>
    <w:rsid w:val="00142F26"/>
    <w:rsid w:val="0014470C"/>
    <w:rsid w:val="001447AC"/>
    <w:rsid w:val="00144BC9"/>
    <w:rsid w:val="001453CB"/>
    <w:rsid w:val="00150989"/>
    <w:rsid w:val="001520CC"/>
    <w:rsid w:val="001523FB"/>
    <w:rsid w:val="00152A03"/>
    <w:rsid w:val="001553EE"/>
    <w:rsid w:val="00160030"/>
    <w:rsid w:val="001635B9"/>
    <w:rsid w:val="001637FD"/>
    <w:rsid w:val="001640D3"/>
    <w:rsid w:val="00165AD4"/>
    <w:rsid w:val="00171A73"/>
    <w:rsid w:val="00176D0A"/>
    <w:rsid w:val="00177DE1"/>
    <w:rsid w:val="00180B57"/>
    <w:rsid w:val="00184BFF"/>
    <w:rsid w:val="00187F3D"/>
    <w:rsid w:val="0019303F"/>
    <w:rsid w:val="0019337F"/>
    <w:rsid w:val="00194BB4"/>
    <w:rsid w:val="0019573E"/>
    <w:rsid w:val="00195C81"/>
    <w:rsid w:val="0019764C"/>
    <w:rsid w:val="001A11ED"/>
    <w:rsid w:val="001A2303"/>
    <w:rsid w:val="001A3086"/>
    <w:rsid w:val="001A734C"/>
    <w:rsid w:val="001A7352"/>
    <w:rsid w:val="001B067A"/>
    <w:rsid w:val="001B0FC0"/>
    <w:rsid w:val="001B37FB"/>
    <w:rsid w:val="001B42BC"/>
    <w:rsid w:val="001B4798"/>
    <w:rsid w:val="001B4E01"/>
    <w:rsid w:val="001B55BA"/>
    <w:rsid w:val="001C258C"/>
    <w:rsid w:val="001C301E"/>
    <w:rsid w:val="001C4754"/>
    <w:rsid w:val="001C5F9A"/>
    <w:rsid w:val="001D2978"/>
    <w:rsid w:val="001D2C5A"/>
    <w:rsid w:val="001D58DF"/>
    <w:rsid w:val="001D78F4"/>
    <w:rsid w:val="001D7C85"/>
    <w:rsid w:val="001E15FE"/>
    <w:rsid w:val="001E2068"/>
    <w:rsid w:val="001E3254"/>
    <w:rsid w:val="001E6B26"/>
    <w:rsid w:val="001E6EDB"/>
    <w:rsid w:val="001F4ACF"/>
    <w:rsid w:val="001F5347"/>
    <w:rsid w:val="001F68ED"/>
    <w:rsid w:val="001F6F0A"/>
    <w:rsid w:val="00200309"/>
    <w:rsid w:val="00200AD1"/>
    <w:rsid w:val="00201AD1"/>
    <w:rsid w:val="00202550"/>
    <w:rsid w:val="00203AF6"/>
    <w:rsid w:val="002053DC"/>
    <w:rsid w:val="00205723"/>
    <w:rsid w:val="00205C05"/>
    <w:rsid w:val="00207621"/>
    <w:rsid w:val="00211AF5"/>
    <w:rsid w:val="00215BCF"/>
    <w:rsid w:val="002160FD"/>
    <w:rsid w:val="0021753D"/>
    <w:rsid w:val="00220926"/>
    <w:rsid w:val="00220A37"/>
    <w:rsid w:val="00221267"/>
    <w:rsid w:val="0023063D"/>
    <w:rsid w:val="00232588"/>
    <w:rsid w:val="00233D33"/>
    <w:rsid w:val="002421A7"/>
    <w:rsid w:val="0024538E"/>
    <w:rsid w:val="002463EF"/>
    <w:rsid w:val="0025037E"/>
    <w:rsid w:val="00251778"/>
    <w:rsid w:val="00251F31"/>
    <w:rsid w:val="00254BE1"/>
    <w:rsid w:val="00260353"/>
    <w:rsid w:val="0026659B"/>
    <w:rsid w:val="0027154A"/>
    <w:rsid w:val="0027254F"/>
    <w:rsid w:val="00272C24"/>
    <w:rsid w:val="00276A9B"/>
    <w:rsid w:val="002777AF"/>
    <w:rsid w:val="00281C87"/>
    <w:rsid w:val="00282022"/>
    <w:rsid w:val="002926AF"/>
    <w:rsid w:val="0029673F"/>
    <w:rsid w:val="002978E9"/>
    <w:rsid w:val="002A0222"/>
    <w:rsid w:val="002A06E4"/>
    <w:rsid w:val="002A108D"/>
    <w:rsid w:val="002A472C"/>
    <w:rsid w:val="002A4786"/>
    <w:rsid w:val="002A527D"/>
    <w:rsid w:val="002B0F21"/>
    <w:rsid w:val="002B1D8A"/>
    <w:rsid w:val="002B3C4C"/>
    <w:rsid w:val="002B424E"/>
    <w:rsid w:val="002B645C"/>
    <w:rsid w:val="002B7D3F"/>
    <w:rsid w:val="002C1024"/>
    <w:rsid w:val="002C1C0C"/>
    <w:rsid w:val="002C3338"/>
    <w:rsid w:val="002C3805"/>
    <w:rsid w:val="002C3D3E"/>
    <w:rsid w:val="002C7846"/>
    <w:rsid w:val="002D5FE9"/>
    <w:rsid w:val="002D663B"/>
    <w:rsid w:val="002D7E3F"/>
    <w:rsid w:val="002E31C8"/>
    <w:rsid w:val="002E416E"/>
    <w:rsid w:val="002E5D08"/>
    <w:rsid w:val="002F210A"/>
    <w:rsid w:val="002F3D42"/>
    <w:rsid w:val="002F50BC"/>
    <w:rsid w:val="002F6FD8"/>
    <w:rsid w:val="003046BD"/>
    <w:rsid w:val="003047E9"/>
    <w:rsid w:val="0030502D"/>
    <w:rsid w:val="003072A2"/>
    <w:rsid w:val="00307C70"/>
    <w:rsid w:val="00311310"/>
    <w:rsid w:val="003154BA"/>
    <w:rsid w:val="003154D9"/>
    <w:rsid w:val="00315D90"/>
    <w:rsid w:val="0031733B"/>
    <w:rsid w:val="0032365D"/>
    <w:rsid w:val="00324ECB"/>
    <w:rsid w:val="0032528C"/>
    <w:rsid w:val="003257DD"/>
    <w:rsid w:val="00325C3C"/>
    <w:rsid w:val="003262B3"/>
    <w:rsid w:val="00331D98"/>
    <w:rsid w:val="003335B7"/>
    <w:rsid w:val="00336F63"/>
    <w:rsid w:val="00343405"/>
    <w:rsid w:val="00357B30"/>
    <w:rsid w:val="00357F02"/>
    <w:rsid w:val="003607C9"/>
    <w:rsid w:val="00361E2A"/>
    <w:rsid w:val="00361F6C"/>
    <w:rsid w:val="00366D0E"/>
    <w:rsid w:val="0036780D"/>
    <w:rsid w:val="003700E4"/>
    <w:rsid w:val="00371296"/>
    <w:rsid w:val="00372947"/>
    <w:rsid w:val="00372A8A"/>
    <w:rsid w:val="00377F27"/>
    <w:rsid w:val="00383FE1"/>
    <w:rsid w:val="003903A6"/>
    <w:rsid w:val="003949FD"/>
    <w:rsid w:val="00395C80"/>
    <w:rsid w:val="003A45B4"/>
    <w:rsid w:val="003A60C1"/>
    <w:rsid w:val="003A68D3"/>
    <w:rsid w:val="003A6972"/>
    <w:rsid w:val="003A7AA5"/>
    <w:rsid w:val="003B50EB"/>
    <w:rsid w:val="003B59A2"/>
    <w:rsid w:val="003B6DF7"/>
    <w:rsid w:val="003C0BD1"/>
    <w:rsid w:val="003C0E55"/>
    <w:rsid w:val="003C1A29"/>
    <w:rsid w:val="003D1CAF"/>
    <w:rsid w:val="003D233D"/>
    <w:rsid w:val="003D4171"/>
    <w:rsid w:val="003D506E"/>
    <w:rsid w:val="003D6642"/>
    <w:rsid w:val="003E11FF"/>
    <w:rsid w:val="003E1D6D"/>
    <w:rsid w:val="003E1F3F"/>
    <w:rsid w:val="003E1F8D"/>
    <w:rsid w:val="003E3C47"/>
    <w:rsid w:val="003E4C34"/>
    <w:rsid w:val="003E7A2C"/>
    <w:rsid w:val="003E7B22"/>
    <w:rsid w:val="003E7DC3"/>
    <w:rsid w:val="003F1AFF"/>
    <w:rsid w:val="003F5261"/>
    <w:rsid w:val="003F5CB8"/>
    <w:rsid w:val="003F70C5"/>
    <w:rsid w:val="00402829"/>
    <w:rsid w:val="00407188"/>
    <w:rsid w:val="00407626"/>
    <w:rsid w:val="0041113A"/>
    <w:rsid w:val="00412CA7"/>
    <w:rsid w:val="00413CDF"/>
    <w:rsid w:val="00413EDF"/>
    <w:rsid w:val="00414E14"/>
    <w:rsid w:val="00417A8C"/>
    <w:rsid w:val="00423BA5"/>
    <w:rsid w:val="00427072"/>
    <w:rsid w:val="00427635"/>
    <w:rsid w:val="00430EDB"/>
    <w:rsid w:val="00431F50"/>
    <w:rsid w:val="004362B7"/>
    <w:rsid w:val="004421D3"/>
    <w:rsid w:val="004453F1"/>
    <w:rsid w:val="004547E7"/>
    <w:rsid w:val="00456A70"/>
    <w:rsid w:val="004611E1"/>
    <w:rsid w:val="00461540"/>
    <w:rsid w:val="004671AB"/>
    <w:rsid w:val="00470967"/>
    <w:rsid w:val="004718FC"/>
    <w:rsid w:val="00474AF4"/>
    <w:rsid w:val="004754D4"/>
    <w:rsid w:val="004756DF"/>
    <w:rsid w:val="00480A56"/>
    <w:rsid w:val="0048428D"/>
    <w:rsid w:val="00485FCB"/>
    <w:rsid w:val="004960B9"/>
    <w:rsid w:val="0049611C"/>
    <w:rsid w:val="00497203"/>
    <w:rsid w:val="00497556"/>
    <w:rsid w:val="004A2BA9"/>
    <w:rsid w:val="004A37C1"/>
    <w:rsid w:val="004A3A4D"/>
    <w:rsid w:val="004A55A6"/>
    <w:rsid w:val="004B1305"/>
    <w:rsid w:val="004B5B9A"/>
    <w:rsid w:val="004B7BCC"/>
    <w:rsid w:val="004C13C3"/>
    <w:rsid w:val="004C2EF5"/>
    <w:rsid w:val="004C4999"/>
    <w:rsid w:val="004C4AD9"/>
    <w:rsid w:val="004C5DF4"/>
    <w:rsid w:val="004C7742"/>
    <w:rsid w:val="004D6249"/>
    <w:rsid w:val="004E01F6"/>
    <w:rsid w:val="004E10CF"/>
    <w:rsid w:val="004E2EF5"/>
    <w:rsid w:val="004E39AF"/>
    <w:rsid w:val="004E4601"/>
    <w:rsid w:val="004E639E"/>
    <w:rsid w:val="004F1D97"/>
    <w:rsid w:val="004F2CD1"/>
    <w:rsid w:val="004F6CB7"/>
    <w:rsid w:val="004F7423"/>
    <w:rsid w:val="005035C7"/>
    <w:rsid w:val="005063FD"/>
    <w:rsid w:val="00506852"/>
    <w:rsid w:val="00510C57"/>
    <w:rsid w:val="0051304E"/>
    <w:rsid w:val="00517402"/>
    <w:rsid w:val="00517881"/>
    <w:rsid w:val="005208EA"/>
    <w:rsid w:val="00522978"/>
    <w:rsid w:val="005231C4"/>
    <w:rsid w:val="0053022C"/>
    <w:rsid w:val="0053100F"/>
    <w:rsid w:val="00534A41"/>
    <w:rsid w:val="00534AF3"/>
    <w:rsid w:val="005357D4"/>
    <w:rsid w:val="0053761B"/>
    <w:rsid w:val="0054332D"/>
    <w:rsid w:val="00543C5C"/>
    <w:rsid w:val="00543EC1"/>
    <w:rsid w:val="00545558"/>
    <w:rsid w:val="00550442"/>
    <w:rsid w:val="00557237"/>
    <w:rsid w:val="005601FD"/>
    <w:rsid w:val="0056180C"/>
    <w:rsid w:val="00573AEE"/>
    <w:rsid w:val="005766D8"/>
    <w:rsid w:val="00576A2D"/>
    <w:rsid w:val="005848D6"/>
    <w:rsid w:val="00584B9D"/>
    <w:rsid w:val="00584DE5"/>
    <w:rsid w:val="0059042F"/>
    <w:rsid w:val="00591A42"/>
    <w:rsid w:val="00593622"/>
    <w:rsid w:val="005966CA"/>
    <w:rsid w:val="005A53B8"/>
    <w:rsid w:val="005A58FE"/>
    <w:rsid w:val="005A63E8"/>
    <w:rsid w:val="005A6C82"/>
    <w:rsid w:val="005B273A"/>
    <w:rsid w:val="005B5549"/>
    <w:rsid w:val="005B6B58"/>
    <w:rsid w:val="005B721F"/>
    <w:rsid w:val="005C4869"/>
    <w:rsid w:val="005C4B65"/>
    <w:rsid w:val="005D045F"/>
    <w:rsid w:val="005D25CD"/>
    <w:rsid w:val="005D307C"/>
    <w:rsid w:val="005D3F0D"/>
    <w:rsid w:val="005E1CAA"/>
    <w:rsid w:val="005E2A51"/>
    <w:rsid w:val="005E34E3"/>
    <w:rsid w:val="005E5F1A"/>
    <w:rsid w:val="005F1E69"/>
    <w:rsid w:val="005F29A4"/>
    <w:rsid w:val="005F32ED"/>
    <w:rsid w:val="005F65BA"/>
    <w:rsid w:val="005F6E3D"/>
    <w:rsid w:val="00600A3F"/>
    <w:rsid w:val="00603726"/>
    <w:rsid w:val="006038E5"/>
    <w:rsid w:val="00606AD8"/>
    <w:rsid w:val="0061258C"/>
    <w:rsid w:val="00616863"/>
    <w:rsid w:val="00620C71"/>
    <w:rsid w:val="006224D7"/>
    <w:rsid w:val="00625D6E"/>
    <w:rsid w:val="006316FB"/>
    <w:rsid w:val="00632181"/>
    <w:rsid w:val="00634B45"/>
    <w:rsid w:val="006418B0"/>
    <w:rsid w:val="00642516"/>
    <w:rsid w:val="006453F8"/>
    <w:rsid w:val="0064651F"/>
    <w:rsid w:val="006523FB"/>
    <w:rsid w:val="00653B00"/>
    <w:rsid w:val="00657303"/>
    <w:rsid w:val="00660F3F"/>
    <w:rsid w:val="00662212"/>
    <w:rsid w:val="00663173"/>
    <w:rsid w:val="00666259"/>
    <w:rsid w:val="00666F6D"/>
    <w:rsid w:val="0067178A"/>
    <w:rsid w:val="00671D9F"/>
    <w:rsid w:val="006735CA"/>
    <w:rsid w:val="00674235"/>
    <w:rsid w:val="00675B20"/>
    <w:rsid w:val="00675B4C"/>
    <w:rsid w:val="0067644F"/>
    <w:rsid w:val="0067768D"/>
    <w:rsid w:val="00680FA8"/>
    <w:rsid w:val="00683023"/>
    <w:rsid w:val="00683905"/>
    <w:rsid w:val="00683D6A"/>
    <w:rsid w:val="00684392"/>
    <w:rsid w:val="00684536"/>
    <w:rsid w:val="006851A6"/>
    <w:rsid w:val="00687DD1"/>
    <w:rsid w:val="00692E71"/>
    <w:rsid w:val="006A52FF"/>
    <w:rsid w:val="006A58A6"/>
    <w:rsid w:val="006A7D9C"/>
    <w:rsid w:val="006A7E27"/>
    <w:rsid w:val="006B0101"/>
    <w:rsid w:val="006B339A"/>
    <w:rsid w:val="006B3AF0"/>
    <w:rsid w:val="006B4B71"/>
    <w:rsid w:val="006B57ED"/>
    <w:rsid w:val="006B663B"/>
    <w:rsid w:val="006B6719"/>
    <w:rsid w:val="006B751D"/>
    <w:rsid w:val="006C1A86"/>
    <w:rsid w:val="006C3DCB"/>
    <w:rsid w:val="006C4965"/>
    <w:rsid w:val="006C5E75"/>
    <w:rsid w:val="006C63A5"/>
    <w:rsid w:val="006D1703"/>
    <w:rsid w:val="006D1828"/>
    <w:rsid w:val="006D32B9"/>
    <w:rsid w:val="006D3DFD"/>
    <w:rsid w:val="006D571A"/>
    <w:rsid w:val="006D6FD5"/>
    <w:rsid w:val="006D7461"/>
    <w:rsid w:val="006D750D"/>
    <w:rsid w:val="006E11C9"/>
    <w:rsid w:val="006E1720"/>
    <w:rsid w:val="006E36D6"/>
    <w:rsid w:val="006E4E58"/>
    <w:rsid w:val="006E4F0C"/>
    <w:rsid w:val="006E4FDD"/>
    <w:rsid w:val="006E6D51"/>
    <w:rsid w:val="006F034E"/>
    <w:rsid w:val="006F137E"/>
    <w:rsid w:val="006F2938"/>
    <w:rsid w:val="006F3D8B"/>
    <w:rsid w:val="006F7F8C"/>
    <w:rsid w:val="00700C5D"/>
    <w:rsid w:val="007014E6"/>
    <w:rsid w:val="0070243C"/>
    <w:rsid w:val="00710D92"/>
    <w:rsid w:val="007125EE"/>
    <w:rsid w:val="007171A7"/>
    <w:rsid w:val="00722126"/>
    <w:rsid w:val="00722D6F"/>
    <w:rsid w:val="00723418"/>
    <w:rsid w:val="007252A1"/>
    <w:rsid w:val="007516AA"/>
    <w:rsid w:val="007608B0"/>
    <w:rsid w:val="00760A23"/>
    <w:rsid w:val="00761426"/>
    <w:rsid w:val="00761E7D"/>
    <w:rsid w:val="007675F5"/>
    <w:rsid w:val="0076775A"/>
    <w:rsid w:val="00773802"/>
    <w:rsid w:val="007800B6"/>
    <w:rsid w:val="00785B73"/>
    <w:rsid w:val="007876AF"/>
    <w:rsid w:val="007915CB"/>
    <w:rsid w:val="00793EA2"/>
    <w:rsid w:val="00794C42"/>
    <w:rsid w:val="007A1188"/>
    <w:rsid w:val="007A4EC9"/>
    <w:rsid w:val="007B18D7"/>
    <w:rsid w:val="007B213B"/>
    <w:rsid w:val="007B438C"/>
    <w:rsid w:val="007B5390"/>
    <w:rsid w:val="007C0510"/>
    <w:rsid w:val="007C3BB7"/>
    <w:rsid w:val="007C5C84"/>
    <w:rsid w:val="007D0531"/>
    <w:rsid w:val="007E0FD2"/>
    <w:rsid w:val="007E1137"/>
    <w:rsid w:val="007E2F1B"/>
    <w:rsid w:val="007E4C77"/>
    <w:rsid w:val="007E57D6"/>
    <w:rsid w:val="007E6B1B"/>
    <w:rsid w:val="007F2307"/>
    <w:rsid w:val="007F5E84"/>
    <w:rsid w:val="007F7F91"/>
    <w:rsid w:val="00800408"/>
    <w:rsid w:val="008010E4"/>
    <w:rsid w:val="00801117"/>
    <w:rsid w:val="00805F20"/>
    <w:rsid w:val="0081177B"/>
    <w:rsid w:val="008121A8"/>
    <w:rsid w:val="00812C96"/>
    <w:rsid w:val="00812D60"/>
    <w:rsid w:val="00813690"/>
    <w:rsid w:val="00814A15"/>
    <w:rsid w:val="00815EEA"/>
    <w:rsid w:val="0081754A"/>
    <w:rsid w:val="0081756B"/>
    <w:rsid w:val="00817C21"/>
    <w:rsid w:val="00822F8F"/>
    <w:rsid w:val="00823677"/>
    <w:rsid w:val="00824D39"/>
    <w:rsid w:val="00824D9A"/>
    <w:rsid w:val="00825CB4"/>
    <w:rsid w:val="00825FC1"/>
    <w:rsid w:val="00826C73"/>
    <w:rsid w:val="008300C5"/>
    <w:rsid w:val="00840A8D"/>
    <w:rsid w:val="00840C28"/>
    <w:rsid w:val="00841CFB"/>
    <w:rsid w:val="0084219A"/>
    <w:rsid w:val="00842DE1"/>
    <w:rsid w:val="00844A77"/>
    <w:rsid w:val="00850A73"/>
    <w:rsid w:val="00852ED9"/>
    <w:rsid w:val="0086124E"/>
    <w:rsid w:val="00865983"/>
    <w:rsid w:val="00870547"/>
    <w:rsid w:val="00870925"/>
    <w:rsid w:val="00875D32"/>
    <w:rsid w:val="00876E42"/>
    <w:rsid w:val="008806A6"/>
    <w:rsid w:val="008832D5"/>
    <w:rsid w:val="008840ED"/>
    <w:rsid w:val="00884256"/>
    <w:rsid w:val="00884588"/>
    <w:rsid w:val="00884C50"/>
    <w:rsid w:val="0089047B"/>
    <w:rsid w:val="00891BD1"/>
    <w:rsid w:val="00892421"/>
    <w:rsid w:val="0089280F"/>
    <w:rsid w:val="008A08AE"/>
    <w:rsid w:val="008A62F1"/>
    <w:rsid w:val="008B3BC6"/>
    <w:rsid w:val="008B657A"/>
    <w:rsid w:val="008C1FDA"/>
    <w:rsid w:val="008D06A4"/>
    <w:rsid w:val="008D3BC9"/>
    <w:rsid w:val="008D49F3"/>
    <w:rsid w:val="008D50D0"/>
    <w:rsid w:val="008E32E1"/>
    <w:rsid w:val="008E578B"/>
    <w:rsid w:val="008E6251"/>
    <w:rsid w:val="008E6669"/>
    <w:rsid w:val="008E66C5"/>
    <w:rsid w:val="008E71E1"/>
    <w:rsid w:val="008F03CF"/>
    <w:rsid w:val="008F27C7"/>
    <w:rsid w:val="008F3809"/>
    <w:rsid w:val="00900E0E"/>
    <w:rsid w:val="00901BEC"/>
    <w:rsid w:val="00902F16"/>
    <w:rsid w:val="00907D2B"/>
    <w:rsid w:val="00910104"/>
    <w:rsid w:val="00910FA2"/>
    <w:rsid w:val="0091205B"/>
    <w:rsid w:val="009127EC"/>
    <w:rsid w:val="00912FD7"/>
    <w:rsid w:val="00913B64"/>
    <w:rsid w:val="00920CF2"/>
    <w:rsid w:val="0092453E"/>
    <w:rsid w:val="00926116"/>
    <w:rsid w:val="009274E9"/>
    <w:rsid w:val="009300BC"/>
    <w:rsid w:val="009300D9"/>
    <w:rsid w:val="009307EA"/>
    <w:rsid w:val="00931CCF"/>
    <w:rsid w:val="009349CF"/>
    <w:rsid w:val="00935D04"/>
    <w:rsid w:val="009360C7"/>
    <w:rsid w:val="0093638B"/>
    <w:rsid w:val="0094131F"/>
    <w:rsid w:val="009418C7"/>
    <w:rsid w:val="00942705"/>
    <w:rsid w:val="00943C74"/>
    <w:rsid w:val="009441C4"/>
    <w:rsid w:val="00945489"/>
    <w:rsid w:val="009500E6"/>
    <w:rsid w:val="00953964"/>
    <w:rsid w:val="00955FAD"/>
    <w:rsid w:val="00957C0F"/>
    <w:rsid w:val="00962906"/>
    <w:rsid w:val="00964E0F"/>
    <w:rsid w:val="009676CA"/>
    <w:rsid w:val="00967F0D"/>
    <w:rsid w:val="00970B98"/>
    <w:rsid w:val="009732D4"/>
    <w:rsid w:val="0097362A"/>
    <w:rsid w:val="00977741"/>
    <w:rsid w:val="009804F5"/>
    <w:rsid w:val="00981D26"/>
    <w:rsid w:val="009820F3"/>
    <w:rsid w:val="00982ED8"/>
    <w:rsid w:val="00982FB5"/>
    <w:rsid w:val="0098365B"/>
    <w:rsid w:val="00983E4E"/>
    <w:rsid w:val="00987200"/>
    <w:rsid w:val="00991098"/>
    <w:rsid w:val="00991410"/>
    <w:rsid w:val="009915DC"/>
    <w:rsid w:val="009936D9"/>
    <w:rsid w:val="0099608E"/>
    <w:rsid w:val="009A17BB"/>
    <w:rsid w:val="009A2F7C"/>
    <w:rsid w:val="009A3F2A"/>
    <w:rsid w:val="009A65FC"/>
    <w:rsid w:val="009A7BC1"/>
    <w:rsid w:val="009B1179"/>
    <w:rsid w:val="009B14BD"/>
    <w:rsid w:val="009B2FE9"/>
    <w:rsid w:val="009B4922"/>
    <w:rsid w:val="009B509C"/>
    <w:rsid w:val="009B786B"/>
    <w:rsid w:val="009C170A"/>
    <w:rsid w:val="009C2453"/>
    <w:rsid w:val="009C2D7D"/>
    <w:rsid w:val="009C2FC0"/>
    <w:rsid w:val="009C7BDD"/>
    <w:rsid w:val="009D183C"/>
    <w:rsid w:val="009D781D"/>
    <w:rsid w:val="009E3A4D"/>
    <w:rsid w:val="009E3ACE"/>
    <w:rsid w:val="009E6436"/>
    <w:rsid w:val="009E78C9"/>
    <w:rsid w:val="009F0FCE"/>
    <w:rsid w:val="009F379B"/>
    <w:rsid w:val="009F669C"/>
    <w:rsid w:val="009F77B7"/>
    <w:rsid w:val="009F7D87"/>
    <w:rsid w:val="00A0134E"/>
    <w:rsid w:val="00A02657"/>
    <w:rsid w:val="00A041C6"/>
    <w:rsid w:val="00A07EA5"/>
    <w:rsid w:val="00A10A71"/>
    <w:rsid w:val="00A1150E"/>
    <w:rsid w:val="00A14490"/>
    <w:rsid w:val="00A17056"/>
    <w:rsid w:val="00A21C68"/>
    <w:rsid w:val="00A27385"/>
    <w:rsid w:val="00A27886"/>
    <w:rsid w:val="00A31567"/>
    <w:rsid w:val="00A328F6"/>
    <w:rsid w:val="00A336B8"/>
    <w:rsid w:val="00A348D9"/>
    <w:rsid w:val="00A349D1"/>
    <w:rsid w:val="00A35D9A"/>
    <w:rsid w:val="00A368B0"/>
    <w:rsid w:val="00A40072"/>
    <w:rsid w:val="00A4483C"/>
    <w:rsid w:val="00A44C90"/>
    <w:rsid w:val="00A5546F"/>
    <w:rsid w:val="00A55CA0"/>
    <w:rsid w:val="00A57066"/>
    <w:rsid w:val="00A64047"/>
    <w:rsid w:val="00A65452"/>
    <w:rsid w:val="00A67203"/>
    <w:rsid w:val="00A73FA2"/>
    <w:rsid w:val="00A83BE8"/>
    <w:rsid w:val="00A84480"/>
    <w:rsid w:val="00A85AC2"/>
    <w:rsid w:val="00A86687"/>
    <w:rsid w:val="00A879E9"/>
    <w:rsid w:val="00A94FDB"/>
    <w:rsid w:val="00A9728E"/>
    <w:rsid w:val="00AA145D"/>
    <w:rsid w:val="00AA156E"/>
    <w:rsid w:val="00AA4103"/>
    <w:rsid w:val="00AA6A38"/>
    <w:rsid w:val="00AA6E5F"/>
    <w:rsid w:val="00AB19ED"/>
    <w:rsid w:val="00AC0BF0"/>
    <w:rsid w:val="00AC0C5E"/>
    <w:rsid w:val="00AC3433"/>
    <w:rsid w:val="00AC551D"/>
    <w:rsid w:val="00AC6E77"/>
    <w:rsid w:val="00AC74B5"/>
    <w:rsid w:val="00AC7C6C"/>
    <w:rsid w:val="00AD46E4"/>
    <w:rsid w:val="00AD4F67"/>
    <w:rsid w:val="00AE1848"/>
    <w:rsid w:val="00AE1AF6"/>
    <w:rsid w:val="00AE286F"/>
    <w:rsid w:val="00AE7045"/>
    <w:rsid w:val="00AF0AE4"/>
    <w:rsid w:val="00AF1B61"/>
    <w:rsid w:val="00AF1F34"/>
    <w:rsid w:val="00AF25B6"/>
    <w:rsid w:val="00AF37B8"/>
    <w:rsid w:val="00B00604"/>
    <w:rsid w:val="00B04533"/>
    <w:rsid w:val="00B063D0"/>
    <w:rsid w:val="00B07750"/>
    <w:rsid w:val="00B10299"/>
    <w:rsid w:val="00B13BD5"/>
    <w:rsid w:val="00B17DFD"/>
    <w:rsid w:val="00B235AF"/>
    <w:rsid w:val="00B25AAD"/>
    <w:rsid w:val="00B31738"/>
    <w:rsid w:val="00B31A07"/>
    <w:rsid w:val="00B31B6E"/>
    <w:rsid w:val="00B35340"/>
    <w:rsid w:val="00B4170E"/>
    <w:rsid w:val="00B432AA"/>
    <w:rsid w:val="00B45528"/>
    <w:rsid w:val="00B46282"/>
    <w:rsid w:val="00B469C6"/>
    <w:rsid w:val="00B46BEE"/>
    <w:rsid w:val="00B53A02"/>
    <w:rsid w:val="00B66AF3"/>
    <w:rsid w:val="00B67037"/>
    <w:rsid w:val="00B813DE"/>
    <w:rsid w:val="00B84B70"/>
    <w:rsid w:val="00B85BE9"/>
    <w:rsid w:val="00B86A76"/>
    <w:rsid w:val="00B875B3"/>
    <w:rsid w:val="00BA0C0E"/>
    <w:rsid w:val="00BA120D"/>
    <w:rsid w:val="00BA58D3"/>
    <w:rsid w:val="00BB01D6"/>
    <w:rsid w:val="00BB2EEF"/>
    <w:rsid w:val="00BB5B7E"/>
    <w:rsid w:val="00BB6D7B"/>
    <w:rsid w:val="00BB7E3E"/>
    <w:rsid w:val="00BC0588"/>
    <w:rsid w:val="00BC0CF3"/>
    <w:rsid w:val="00BC1006"/>
    <w:rsid w:val="00BC1857"/>
    <w:rsid w:val="00BC42D1"/>
    <w:rsid w:val="00BC4802"/>
    <w:rsid w:val="00BC6F89"/>
    <w:rsid w:val="00BC731E"/>
    <w:rsid w:val="00BD2D86"/>
    <w:rsid w:val="00BD3749"/>
    <w:rsid w:val="00BD59BD"/>
    <w:rsid w:val="00BD7031"/>
    <w:rsid w:val="00BE04DF"/>
    <w:rsid w:val="00BE13AC"/>
    <w:rsid w:val="00BE3C47"/>
    <w:rsid w:val="00BF21C5"/>
    <w:rsid w:val="00BF28CB"/>
    <w:rsid w:val="00BF735B"/>
    <w:rsid w:val="00C00305"/>
    <w:rsid w:val="00C03708"/>
    <w:rsid w:val="00C04925"/>
    <w:rsid w:val="00C05A2F"/>
    <w:rsid w:val="00C216AE"/>
    <w:rsid w:val="00C23856"/>
    <w:rsid w:val="00C264CC"/>
    <w:rsid w:val="00C30245"/>
    <w:rsid w:val="00C321DF"/>
    <w:rsid w:val="00C344F9"/>
    <w:rsid w:val="00C373B3"/>
    <w:rsid w:val="00C42025"/>
    <w:rsid w:val="00C45A02"/>
    <w:rsid w:val="00C4683D"/>
    <w:rsid w:val="00C46E01"/>
    <w:rsid w:val="00C471B7"/>
    <w:rsid w:val="00C50189"/>
    <w:rsid w:val="00C50DB3"/>
    <w:rsid w:val="00C53A24"/>
    <w:rsid w:val="00C612E8"/>
    <w:rsid w:val="00C615FD"/>
    <w:rsid w:val="00C61A37"/>
    <w:rsid w:val="00C62607"/>
    <w:rsid w:val="00C62680"/>
    <w:rsid w:val="00C64B7A"/>
    <w:rsid w:val="00C71A67"/>
    <w:rsid w:val="00C71FE1"/>
    <w:rsid w:val="00C81C18"/>
    <w:rsid w:val="00C81FB3"/>
    <w:rsid w:val="00C85393"/>
    <w:rsid w:val="00CA0D5A"/>
    <w:rsid w:val="00CA13C1"/>
    <w:rsid w:val="00CA15FD"/>
    <w:rsid w:val="00CA1F06"/>
    <w:rsid w:val="00CA2A1E"/>
    <w:rsid w:val="00CB173C"/>
    <w:rsid w:val="00CB1842"/>
    <w:rsid w:val="00CB1A4C"/>
    <w:rsid w:val="00CC1946"/>
    <w:rsid w:val="00CC6B56"/>
    <w:rsid w:val="00CD3CE3"/>
    <w:rsid w:val="00CE13F8"/>
    <w:rsid w:val="00CE2A75"/>
    <w:rsid w:val="00CE3675"/>
    <w:rsid w:val="00CE3947"/>
    <w:rsid w:val="00CE3A4B"/>
    <w:rsid w:val="00CE3EB1"/>
    <w:rsid w:val="00CE7563"/>
    <w:rsid w:val="00CF0D73"/>
    <w:rsid w:val="00CF2687"/>
    <w:rsid w:val="00CF4E1C"/>
    <w:rsid w:val="00CF50DF"/>
    <w:rsid w:val="00CF53D4"/>
    <w:rsid w:val="00CF55FE"/>
    <w:rsid w:val="00D036A2"/>
    <w:rsid w:val="00D042E7"/>
    <w:rsid w:val="00D10AF9"/>
    <w:rsid w:val="00D112CB"/>
    <w:rsid w:val="00D12195"/>
    <w:rsid w:val="00D16CBF"/>
    <w:rsid w:val="00D23C63"/>
    <w:rsid w:val="00D24688"/>
    <w:rsid w:val="00D30B79"/>
    <w:rsid w:val="00D30D8B"/>
    <w:rsid w:val="00D32BCE"/>
    <w:rsid w:val="00D334F6"/>
    <w:rsid w:val="00D33BF8"/>
    <w:rsid w:val="00D37874"/>
    <w:rsid w:val="00D52F9E"/>
    <w:rsid w:val="00D5617B"/>
    <w:rsid w:val="00D56AB6"/>
    <w:rsid w:val="00D6258E"/>
    <w:rsid w:val="00D628E1"/>
    <w:rsid w:val="00D64774"/>
    <w:rsid w:val="00D744ED"/>
    <w:rsid w:val="00D75106"/>
    <w:rsid w:val="00D75552"/>
    <w:rsid w:val="00D77507"/>
    <w:rsid w:val="00D80A77"/>
    <w:rsid w:val="00D81257"/>
    <w:rsid w:val="00D823F1"/>
    <w:rsid w:val="00D83CF9"/>
    <w:rsid w:val="00D8612B"/>
    <w:rsid w:val="00D87EB9"/>
    <w:rsid w:val="00D90919"/>
    <w:rsid w:val="00D930DB"/>
    <w:rsid w:val="00D93979"/>
    <w:rsid w:val="00DA2F12"/>
    <w:rsid w:val="00DA56D4"/>
    <w:rsid w:val="00DB117E"/>
    <w:rsid w:val="00DB14A2"/>
    <w:rsid w:val="00DB1808"/>
    <w:rsid w:val="00DB2D74"/>
    <w:rsid w:val="00DB4F5A"/>
    <w:rsid w:val="00DB5096"/>
    <w:rsid w:val="00DB5CEF"/>
    <w:rsid w:val="00DB7F3F"/>
    <w:rsid w:val="00DC64FD"/>
    <w:rsid w:val="00DD094F"/>
    <w:rsid w:val="00DD3006"/>
    <w:rsid w:val="00DD3AED"/>
    <w:rsid w:val="00DD3D38"/>
    <w:rsid w:val="00DD7557"/>
    <w:rsid w:val="00DE1B15"/>
    <w:rsid w:val="00DE25C7"/>
    <w:rsid w:val="00DE2FEE"/>
    <w:rsid w:val="00DE3BA9"/>
    <w:rsid w:val="00DE6399"/>
    <w:rsid w:val="00DE6D3B"/>
    <w:rsid w:val="00DE718F"/>
    <w:rsid w:val="00DF17E2"/>
    <w:rsid w:val="00DF58FF"/>
    <w:rsid w:val="00DF7773"/>
    <w:rsid w:val="00E0018E"/>
    <w:rsid w:val="00E021F1"/>
    <w:rsid w:val="00E034D9"/>
    <w:rsid w:val="00E0596F"/>
    <w:rsid w:val="00E0789A"/>
    <w:rsid w:val="00E12AB7"/>
    <w:rsid w:val="00E13541"/>
    <w:rsid w:val="00E13FAB"/>
    <w:rsid w:val="00E147B4"/>
    <w:rsid w:val="00E14A60"/>
    <w:rsid w:val="00E2018E"/>
    <w:rsid w:val="00E2079A"/>
    <w:rsid w:val="00E20A46"/>
    <w:rsid w:val="00E22101"/>
    <w:rsid w:val="00E22E7A"/>
    <w:rsid w:val="00E26AFF"/>
    <w:rsid w:val="00E26BA4"/>
    <w:rsid w:val="00E26DEB"/>
    <w:rsid w:val="00E279FA"/>
    <w:rsid w:val="00E3095D"/>
    <w:rsid w:val="00E324BA"/>
    <w:rsid w:val="00E32509"/>
    <w:rsid w:val="00E34B63"/>
    <w:rsid w:val="00E3602C"/>
    <w:rsid w:val="00E36D88"/>
    <w:rsid w:val="00E41463"/>
    <w:rsid w:val="00E4440E"/>
    <w:rsid w:val="00E452FC"/>
    <w:rsid w:val="00E51C83"/>
    <w:rsid w:val="00E54BD7"/>
    <w:rsid w:val="00E561FA"/>
    <w:rsid w:val="00E5753A"/>
    <w:rsid w:val="00E610E3"/>
    <w:rsid w:val="00E67BDD"/>
    <w:rsid w:val="00E7451C"/>
    <w:rsid w:val="00E74B88"/>
    <w:rsid w:val="00E77ECC"/>
    <w:rsid w:val="00E833D1"/>
    <w:rsid w:val="00E85195"/>
    <w:rsid w:val="00E949CF"/>
    <w:rsid w:val="00E949E6"/>
    <w:rsid w:val="00E96061"/>
    <w:rsid w:val="00EA2934"/>
    <w:rsid w:val="00EA2A20"/>
    <w:rsid w:val="00EA39D6"/>
    <w:rsid w:val="00EA3DEA"/>
    <w:rsid w:val="00EA4271"/>
    <w:rsid w:val="00EA4B0C"/>
    <w:rsid w:val="00EA581C"/>
    <w:rsid w:val="00EA71CC"/>
    <w:rsid w:val="00EB125C"/>
    <w:rsid w:val="00EB2043"/>
    <w:rsid w:val="00EB4350"/>
    <w:rsid w:val="00EB4880"/>
    <w:rsid w:val="00EB4EEE"/>
    <w:rsid w:val="00EC0B08"/>
    <w:rsid w:val="00EC0C5F"/>
    <w:rsid w:val="00EC2611"/>
    <w:rsid w:val="00EC28BA"/>
    <w:rsid w:val="00EC2F0B"/>
    <w:rsid w:val="00EC56F3"/>
    <w:rsid w:val="00EC7A35"/>
    <w:rsid w:val="00ED1220"/>
    <w:rsid w:val="00ED732E"/>
    <w:rsid w:val="00ED7F64"/>
    <w:rsid w:val="00EE0CE8"/>
    <w:rsid w:val="00EE361B"/>
    <w:rsid w:val="00EE5505"/>
    <w:rsid w:val="00EE55F7"/>
    <w:rsid w:val="00EE60F0"/>
    <w:rsid w:val="00EF284F"/>
    <w:rsid w:val="00F01593"/>
    <w:rsid w:val="00F01BAE"/>
    <w:rsid w:val="00F02FE7"/>
    <w:rsid w:val="00F04CF9"/>
    <w:rsid w:val="00F07193"/>
    <w:rsid w:val="00F129A6"/>
    <w:rsid w:val="00F1365C"/>
    <w:rsid w:val="00F14CEA"/>
    <w:rsid w:val="00F202DE"/>
    <w:rsid w:val="00F20C7D"/>
    <w:rsid w:val="00F22B31"/>
    <w:rsid w:val="00F232F4"/>
    <w:rsid w:val="00F23838"/>
    <w:rsid w:val="00F250E9"/>
    <w:rsid w:val="00F2613A"/>
    <w:rsid w:val="00F31564"/>
    <w:rsid w:val="00F32A4E"/>
    <w:rsid w:val="00F33BAF"/>
    <w:rsid w:val="00F3581B"/>
    <w:rsid w:val="00F35BF5"/>
    <w:rsid w:val="00F36EBE"/>
    <w:rsid w:val="00F4321B"/>
    <w:rsid w:val="00F44C23"/>
    <w:rsid w:val="00F50003"/>
    <w:rsid w:val="00F513B0"/>
    <w:rsid w:val="00F51BEC"/>
    <w:rsid w:val="00F54453"/>
    <w:rsid w:val="00F5750D"/>
    <w:rsid w:val="00F63366"/>
    <w:rsid w:val="00F66077"/>
    <w:rsid w:val="00F67219"/>
    <w:rsid w:val="00F7121B"/>
    <w:rsid w:val="00F72151"/>
    <w:rsid w:val="00F73B36"/>
    <w:rsid w:val="00F771BC"/>
    <w:rsid w:val="00F80719"/>
    <w:rsid w:val="00F83876"/>
    <w:rsid w:val="00F83D05"/>
    <w:rsid w:val="00F8403D"/>
    <w:rsid w:val="00F851C9"/>
    <w:rsid w:val="00F86352"/>
    <w:rsid w:val="00F92065"/>
    <w:rsid w:val="00F937C3"/>
    <w:rsid w:val="00F94D4E"/>
    <w:rsid w:val="00F96D9E"/>
    <w:rsid w:val="00F97631"/>
    <w:rsid w:val="00FA00D4"/>
    <w:rsid w:val="00FA1110"/>
    <w:rsid w:val="00FA1E60"/>
    <w:rsid w:val="00FA20CF"/>
    <w:rsid w:val="00FA4DD1"/>
    <w:rsid w:val="00FA5085"/>
    <w:rsid w:val="00FA552C"/>
    <w:rsid w:val="00FA62B6"/>
    <w:rsid w:val="00FC4FC0"/>
    <w:rsid w:val="00FC57DF"/>
    <w:rsid w:val="00FD16D3"/>
    <w:rsid w:val="00FD294D"/>
    <w:rsid w:val="00FD5E0C"/>
    <w:rsid w:val="00FE21C5"/>
    <w:rsid w:val="00FE236C"/>
    <w:rsid w:val="00FE2D9B"/>
    <w:rsid w:val="00FE4610"/>
    <w:rsid w:val="00FE5FC3"/>
    <w:rsid w:val="00FF0C91"/>
    <w:rsid w:val="00FF2B5A"/>
    <w:rsid w:val="00FF51B7"/>
    <w:rsid w:val="00FF5B33"/>
    <w:rsid w:val="00FF5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1405F2F6"/>
  <w15:chartTrackingRefBased/>
  <w15:docId w15:val="{EB8180C7-8040-4087-B06D-8B9FDA575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3708"/>
    <w:pPr>
      <w:widowControl w:val="0"/>
    </w:pPr>
    <w:rPr>
      <w:rFonts w:ascii="Times New Roman" w:hAnsi="Times New Roman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10114F"/>
    <w:pPr>
      <w:keepNext/>
      <w:keepLines/>
      <w:numPr>
        <w:numId w:val="1"/>
      </w:numPr>
      <w:spacing w:before="340" w:after="33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10114F"/>
    <w:pPr>
      <w:keepNext/>
      <w:keepLines/>
      <w:numPr>
        <w:ilvl w:val="1"/>
        <w:numId w:val="1"/>
      </w:numPr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10114F"/>
    <w:pPr>
      <w:keepNext/>
      <w:keepLines/>
      <w:numPr>
        <w:ilvl w:val="2"/>
        <w:numId w:val="1"/>
      </w:numPr>
      <w:spacing w:before="12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10114F"/>
    <w:pPr>
      <w:keepNext/>
      <w:keepLines/>
      <w:numPr>
        <w:ilvl w:val="3"/>
        <w:numId w:val="1"/>
      </w:numPr>
      <w:spacing w:before="12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qFormat/>
    <w:rsid w:val="0010114F"/>
    <w:pPr>
      <w:keepNext/>
      <w:keepLines/>
      <w:numPr>
        <w:ilvl w:val="4"/>
        <w:numId w:val="1"/>
      </w:numPr>
      <w:spacing w:before="12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qFormat/>
    <w:rsid w:val="0010114F"/>
    <w:pPr>
      <w:keepNext/>
      <w:keepLines/>
      <w:numPr>
        <w:ilvl w:val="5"/>
        <w:numId w:val="1"/>
      </w:numPr>
      <w:spacing w:before="120"/>
      <w:outlineLvl w:val="5"/>
    </w:pPr>
    <w:rPr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qFormat/>
    <w:rsid w:val="0010114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qFormat/>
    <w:rsid w:val="0010114F"/>
    <w:pPr>
      <w:keepNext/>
      <w:keepLines/>
      <w:numPr>
        <w:ilvl w:val="7"/>
        <w:numId w:val="1"/>
      </w:numPr>
      <w:spacing w:before="120"/>
      <w:outlineLvl w:val="7"/>
    </w:pPr>
    <w:rPr>
      <w:sz w:val="24"/>
      <w:szCs w:val="24"/>
    </w:rPr>
  </w:style>
  <w:style w:type="paragraph" w:styleId="9">
    <w:name w:val="heading 9"/>
    <w:basedOn w:val="a"/>
    <w:next w:val="a"/>
    <w:link w:val="90"/>
    <w:uiPriority w:val="9"/>
    <w:qFormat/>
    <w:rsid w:val="0010114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10114F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20">
    <w:name w:val="标题 2 字符"/>
    <w:link w:val="2"/>
    <w:uiPriority w:val="9"/>
    <w:rsid w:val="0010114F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30">
    <w:name w:val="标题 3 字符"/>
    <w:link w:val="3"/>
    <w:uiPriority w:val="9"/>
    <w:rsid w:val="0010114F"/>
    <w:rPr>
      <w:rFonts w:eastAsia="宋体"/>
      <w:b/>
      <w:bCs/>
      <w:kern w:val="2"/>
      <w:sz w:val="28"/>
      <w:szCs w:val="32"/>
      <w:lang w:val="en-US" w:eastAsia="zh-CN" w:bidi="ar-SA"/>
    </w:rPr>
  </w:style>
  <w:style w:type="character" w:customStyle="1" w:styleId="40">
    <w:name w:val="标题 4 字符"/>
    <w:link w:val="4"/>
    <w:uiPriority w:val="9"/>
    <w:rsid w:val="0010114F"/>
    <w:rPr>
      <w:rFonts w:eastAsia="宋体"/>
      <w:b/>
      <w:bCs/>
      <w:kern w:val="2"/>
      <w:sz w:val="28"/>
      <w:szCs w:val="28"/>
      <w:lang w:val="en-US" w:eastAsia="zh-CN" w:bidi="ar-SA"/>
    </w:rPr>
  </w:style>
  <w:style w:type="character" w:customStyle="1" w:styleId="50">
    <w:name w:val="标题 5 字符"/>
    <w:link w:val="5"/>
    <w:uiPriority w:val="9"/>
    <w:rsid w:val="0010114F"/>
    <w:rPr>
      <w:rFonts w:eastAsia="宋体"/>
      <w:b/>
      <w:bCs/>
      <w:kern w:val="2"/>
      <w:sz w:val="28"/>
      <w:szCs w:val="28"/>
      <w:lang w:val="en-US" w:eastAsia="zh-CN" w:bidi="ar-SA"/>
    </w:rPr>
  </w:style>
  <w:style w:type="character" w:customStyle="1" w:styleId="60">
    <w:name w:val="标题 6 字符"/>
    <w:link w:val="6"/>
    <w:uiPriority w:val="9"/>
    <w:rsid w:val="0010114F"/>
    <w:rPr>
      <w:rFonts w:eastAsia="宋体"/>
      <w:b/>
      <w:bCs/>
      <w:kern w:val="2"/>
      <w:sz w:val="24"/>
      <w:szCs w:val="24"/>
      <w:lang w:val="en-US" w:eastAsia="zh-CN" w:bidi="ar-SA"/>
    </w:rPr>
  </w:style>
  <w:style w:type="character" w:customStyle="1" w:styleId="70">
    <w:name w:val="标题 7 字符"/>
    <w:link w:val="7"/>
    <w:uiPriority w:val="9"/>
    <w:semiHidden/>
    <w:rsid w:val="0010114F"/>
    <w:rPr>
      <w:rFonts w:eastAsia="宋体"/>
      <w:b/>
      <w:bCs/>
      <w:kern w:val="2"/>
      <w:sz w:val="24"/>
      <w:szCs w:val="24"/>
      <w:lang w:val="en-US" w:eastAsia="zh-CN" w:bidi="ar-SA"/>
    </w:rPr>
  </w:style>
  <w:style w:type="character" w:customStyle="1" w:styleId="80">
    <w:name w:val="标题 8 字符"/>
    <w:link w:val="8"/>
    <w:uiPriority w:val="9"/>
    <w:semiHidden/>
    <w:rsid w:val="0010114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90">
    <w:name w:val="标题 9 字符"/>
    <w:link w:val="9"/>
    <w:uiPriority w:val="9"/>
    <w:semiHidden/>
    <w:rsid w:val="00CC6B56"/>
    <w:rPr>
      <w:rFonts w:ascii="Cambria" w:eastAsia="宋体" w:hAnsi="Cambria"/>
      <w:kern w:val="2"/>
      <w:sz w:val="21"/>
      <w:szCs w:val="21"/>
      <w:lang w:val="en-US" w:eastAsia="zh-CN" w:bidi="ar-SA"/>
    </w:rPr>
  </w:style>
  <w:style w:type="paragraph" w:styleId="a3">
    <w:name w:val="header"/>
    <w:basedOn w:val="a"/>
    <w:link w:val="a4"/>
    <w:uiPriority w:val="99"/>
    <w:unhideWhenUsed/>
    <w:rsid w:val="000B6DCE"/>
    <w:pPr>
      <w:pBdr>
        <w:bottom w:val="single" w:sz="6" w:space="1" w:color="auto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0B6DCE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6DC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0B6DCE"/>
    <w:rPr>
      <w:kern w:val="2"/>
      <w:sz w:val="18"/>
      <w:szCs w:val="18"/>
    </w:rPr>
  </w:style>
  <w:style w:type="paragraph" w:customStyle="1" w:styleId="11">
    <w:name w:val="目录 1"/>
    <w:basedOn w:val="a"/>
    <w:next w:val="a"/>
    <w:autoRedefine/>
    <w:uiPriority w:val="39"/>
    <w:rsid w:val="00DE718F"/>
    <w:pPr>
      <w:tabs>
        <w:tab w:val="left" w:pos="400"/>
        <w:tab w:val="left" w:pos="840"/>
        <w:tab w:val="right" w:leader="dot" w:pos="8296"/>
      </w:tabs>
      <w:spacing w:line="360" w:lineRule="auto"/>
    </w:pPr>
    <w:rPr>
      <w:noProof/>
      <w:sz w:val="24"/>
      <w:szCs w:val="24"/>
    </w:rPr>
  </w:style>
  <w:style w:type="paragraph" w:customStyle="1" w:styleId="21">
    <w:name w:val="目录 2"/>
    <w:basedOn w:val="a"/>
    <w:next w:val="a"/>
    <w:autoRedefine/>
    <w:uiPriority w:val="39"/>
    <w:rsid w:val="00DE718F"/>
    <w:pPr>
      <w:tabs>
        <w:tab w:val="left" w:pos="1050"/>
        <w:tab w:val="right" w:leader="dot" w:pos="8302"/>
      </w:tabs>
      <w:spacing w:line="360" w:lineRule="auto"/>
      <w:ind w:leftChars="200" w:left="420"/>
    </w:pPr>
    <w:rPr>
      <w:noProof/>
      <w:sz w:val="24"/>
      <w:szCs w:val="24"/>
    </w:rPr>
  </w:style>
  <w:style w:type="paragraph" w:customStyle="1" w:styleId="31">
    <w:name w:val="目录 3"/>
    <w:basedOn w:val="a"/>
    <w:next w:val="a"/>
    <w:autoRedefine/>
    <w:uiPriority w:val="39"/>
    <w:rsid w:val="00DE718F"/>
    <w:pPr>
      <w:tabs>
        <w:tab w:val="left" w:pos="1680"/>
        <w:tab w:val="left" w:pos="2070"/>
        <w:tab w:val="right" w:leader="dot" w:pos="8302"/>
      </w:tabs>
      <w:spacing w:line="360" w:lineRule="auto"/>
      <w:ind w:leftChars="400" w:left="400"/>
    </w:pPr>
    <w:rPr>
      <w:noProof/>
      <w:sz w:val="24"/>
      <w:szCs w:val="24"/>
    </w:rPr>
  </w:style>
  <w:style w:type="table" w:styleId="a7">
    <w:name w:val="Table Grid"/>
    <w:basedOn w:val="a1"/>
    <w:uiPriority w:val="59"/>
    <w:rsid w:val="003A45B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0901A7"/>
    <w:rPr>
      <w:sz w:val="18"/>
      <w:szCs w:val="18"/>
    </w:rPr>
  </w:style>
  <w:style w:type="character" w:customStyle="1" w:styleId="a9">
    <w:name w:val="批注框文本 字符"/>
    <w:link w:val="a8"/>
    <w:uiPriority w:val="99"/>
    <w:semiHidden/>
    <w:rsid w:val="000901A7"/>
    <w:rPr>
      <w:sz w:val="18"/>
      <w:szCs w:val="18"/>
    </w:rPr>
  </w:style>
  <w:style w:type="paragraph" w:styleId="aa">
    <w:name w:val="Document Map"/>
    <w:basedOn w:val="a"/>
    <w:link w:val="ab"/>
    <w:uiPriority w:val="99"/>
    <w:semiHidden/>
    <w:unhideWhenUsed/>
    <w:rsid w:val="006A52FF"/>
    <w:rPr>
      <w:rFonts w:ascii="宋体"/>
      <w:sz w:val="18"/>
      <w:szCs w:val="18"/>
    </w:rPr>
  </w:style>
  <w:style w:type="character" w:customStyle="1" w:styleId="ab">
    <w:name w:val="文档结构图 字符"/>
    <w:link w:val="aa"/>
    <w:uiPriority w:val="99"/>
    <w:semiHidden/>
    <w:rsid w:val="006A52FF"/>
    <w:rPr>
      <w:rFonts w:ascii="宋体" w:eastAsia="宋体"/>
      <w:sz w:val="18"/>
      <w:szCs w:val="18"/>
    </w:rPr>
  </w:style>
  <w:style w:type="character" w:styleId="ac">
    <w:name w:val="annotation reference"/>
    <w:semiHidden/>
    <w:rsid w:val="000542EF"/>
    <w:rPr>
      <w:sz w:val="21"/>
      <w:szCs w:val="21"/>
    </w:rPr>
  </w:style>
  <w:style w:type="paragraph" w:styleId="ad">
    <w:name w:val="annotation text"/>
    <w:basedOn w:val="a"/>
    <w:semiHidden/>
    <w:rsid w:val="000542EF"/>
  </w:style>
  <w:style w:type="paragraph" w:styleId="ae">
    <w:name w:val="annotation subject"/>
    <w:basedOn w:val="ad"/>
    <w:next w:val="ad"/>
    <w:semiHidden/>
    <w:rsid w:val="000542EF"/>
    <w:rPr>
      <w:b/>
      <w:bCs/>
    </w:rPr>
  </w:style>
  <w:style w:type="paragraph" w:styleId="af">
    <w:name w:val="caption"/>
    <w:aliases w:val="图"/>
    <w:basedOn w:val="a"/>
    <w:next w:val="a"/>
    <w:qFormat/>
    <w:rsid w:val="000D018A"/>
    <w:pPr>
      <w:spacing w:beforeLines="100" w:before="100" w:line="240" w:lineRule="atLeast"/>
      <w:jc w:val="center"/>
    </w:pPr>
    <w:rPr>
      <w:rFonts w:ascii="Arial" w:hAnsi="Arial" w:cs="Arial"/>
      <w:szCs w:val="20"/>
    </w:rPr>
  </w:style>
  <w:style w:type="paragraph" w:styleId="af0">
    <w:name w:val="table of figures"/>
    <w:aliases w:val="表目录"/>
    <w:basedOn w:val="a"/>
    <w:next w:val="a"/>
    <w:uiPriority w:val="99"/>
    <w:rsid w:val="000D018A"/>
    <w:pPr>
      <w:ind w:leftChars="200" w:left="400" w:hangingChars="200" w:hanging="200"/>
    </w:pPr>
  </w:style>
  <w:style w:type="paragraph" w:customStyle="1" w:styleId="af1">
    <w:name w:val="文章正文(小四)"/>
    <w:basedOn w:val="a"/>
    <w:link w:val="Char"/>
    <w:rsid w:val="005F29A4"/>
    <w:pPr>
      <w:spacing w:line="360" w:lineRule="auto"/>
      <w:ind w:firstLineChars="200" w:firstLine="200"/>
    </w:pPr>
    <w:rPr>
      <w:sz w:val="24"/>
    </w:rPr>
  </w:style>
  <w:style w:type="character" w:styleId="af2">
    <w:name w:val="Hyperlink"/>
    <w:rsid w:val="003D506E"/>
    <w:rPr>
      <w:color w:val="0000FF"/>
      <w:u w:val="single"/>
    </w:rPr>
  </w:style>
  <w:style w:type="character" w:customStyle="1" w:styleId="Char">
    <w:name w:val="文章正文(小四) Char"/>
    <w:link w:val="af1"/>
    <w:rsid w:val="006F137E"/>
    <w:rPr>
      <w:rFonts w:eastAsia="宋体"/>
      <w:kern w:val="2"/>
      <w:sz w:val="24"/>
      <w:szCs w:val="22"/>
      <w:lang w:val="en-US" w:eastAsia="zh-CN" w:bidi="ar-SA"/>
    </w:rPr>
  </w:style>
  <w:style w:type="character" w:styleId="af3">
    <w:name w:val="Unresolved Mention"/>
    <w:basedOn w:val="a0"/>
    <w:uiPriority w:val="99"/>
    <w:semiHidden/>
    <w:unhideWhenUsed/>
    <w:rsid w:val="00891BD1"/>
    <w:rPr>
      <w:color w:val="605E5C"/>
      <w:shd w:val="clear" w:color="auto" w:fill="E1DFDD"/>
    </w:rPr>
  </w:style>
  <w:style w:type="character" w:customStyle="1" w:styleId="210">
    <w:name w:val="标题 2 字符1"/>
    <w:uiPriority w:val="9"/>
    <w:semiHidden/>
    <w:locked/>
    <w:rsid w:val="00B25AAD"/>
    <w:rPr>
      <w:rFonts w:ascii="Times New Roman" w:hAnsi="Times New Roman"/>
      <w:b/>
      <w:bCs/>
      <w:kern w:val="2"/>
      <w:sz w:val="32"/>
      <w:szCs w:val="32"/>
    </w:rPr>
  </w:style>
  <w:style w:type="paragraph" w:styleId="af4">
    <w:name w:val="List Paragraph"/>
    <w:basedOn w:val="a"/>
    <w:uiPriority w:val="34"/>
    <w:qFormat/>
    <w:rsid w:val="00DF17E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8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file:///C:\Users\Eric-Feng's%20X1\AppData\Local\Temp\Temp1_JavaEE&#23454;&#39564;1.zip\JavaEE&#28729;&#28858;&#29529;1\ex1\select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9033;&#30446;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C4281D-B86C-449E-9D4F-1E3676FD3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项目模板</Template>
  <TotalTime>53</TotalTime>
  <Pages>13</Pages>
  <Words>730</Words>
  <Characters>4163</Characters>
  <Application>Microsoft Office Word</Application>
  <DocSecurity>0</DocSecurity>
  <Lines>34</Lines>
  <Paragraphs>9</Paragraphs>
  <ScaleCrop>false</ScaleCrop>
  <Company>NWPU</Company>
  <LinksUpToDate>false</LinksUpToDate>
  <CharactersWithSpaces>4884</CharactersWithSpaces>
  <SharedDoc>false</SharedDoc>
  <HLinks>
    <vt:vector size="24" baseType="variant">
      <vt:variant>
        <vt:i4>4259857</vt:i4>
      </vt:variant>
      <vt:variant>
        <vt:i4>9</vt:i4>
      </vt:variant>
      <vt:variant>
        <vt:i4>0</vt:i4>
      </vt:variant>
      <vt:variant>
        <vt:i4>5</vt:i4>
      </vt:variant>
      <vt:variant>
        <vt:lpwstr>ex1/bookCode.jar</vt:lpwstr>
      </vt:variant>
      <vt:variant>
        <vt:lpwstr/>
      </vt:variant>
      <vt:variant>
        <vt:i4>7077930</vt:i4>
      </vt:variant>
      <vt:variant>
        <vt:i4>6</vt:i4>
      </vt:variant>
      <vt:variant>
        <vt:i4>0</vt:i4>
      </vt:variant>
      <vt:variant>
        <vt:i4>5</vt:i4>
      </vt:variant>
      <vt:variant>
        <vt:lpwstr>ex1/SelectBeerServlet.java</vt:lpwstr>
      </vt:variant>
      <vt:variant>
        <vt:lpwstr/>
      </vt:variant>
      <vt:variant>
        <vt:i4>2490482</vt:i4>
      </vt:variant>
      <vt:variant>
        <vt:i4>3</vt:i4>
      </vt:variant>
      <vt:variant>
        <vt:i4>0</vt:i4>
      </vt:variant>
      <vt:variant>
        <vt:i4>5</vt:i4>
      </vt:variant>
      <vt:variant>
        <vt:lpwstr>ex1/select.html</vt:lpwstr>
      </vt:variant>
      <vt:variant>
        <vt:lpwstr/>
      </vt:variant>
      <vt:variant>
        <vt:i4>3670131</vt:i4>
      </vt:variant>
      <vt:variant>
        <vt:i4>0</vt:i4>
      </vt:variant>
      <vt:variant>
        <vt:i4>0</vt:i4>
      </vt:variant>
      <vt:variant>
        <vt:i4>5</vt:i4>
      </vt:variant>
      <vt:variant>
        <vt:lpwstr>http://localhost:8080/ex1/Serv1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项目文档模板</dc:title>
  <dc:subject/>
  <dc:creator>张三</dc:creator>
  <cp:keywords/>
  <dc:description/>
  <cp:lastModifiedBy>喜康 冯</cp:lastModifiedBy>
  <cp:revision>13</cp:revision>
  <cp:lastPrinted>1899-12-31T16:00:00Z</cp:lastPrinted>
  <dcterms:created xsi:type="dcterms:W3CDTF">2021-09-23T14:03:00Z</dcterms:created>
  <dcterms:modified xsi:type="dcterms:W3CDTF">2021-09-23T14:59:00Z</dcterms:modified>
</cp:coreProperties>
</file>